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6776B" w14:textId="098C0941" w:rsidR="00C6554A" w:rsidRPr="00FC4CDC" w:rsidRDefault="006A4E22" w:rsidP="00C6554A">
      <w:pPr>
        <w:pStyle w:val="Photo"/>
        <w:rPr>
          <w:rFonts w:ascii="Times New Roman" w:hAnsi="Times New Roman" w:cs="Times New Roman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bookmarkStart w:id="5" w:name="_Hlk103687722"/>
      <w:bookmarkEnd w:id="5"/>
      <w:r w:rsidRPr="00FC4CDC">
        <w:rPr>
          <w:rFonts w:ascii="Times New Roman" w:hAnsi="Times New Roman" w:cs="Times New Roman"/>
          <w:noProof/>
        </w:rPr>
        <w:drawing>
          <wp:inline distT="0" distB="0" distL="0" distR="0" wp14:anchorId="51F42D35" wp14:editId="1F77393A">
            <wp:extent cx="3074120" cy="3848100"/>
            <wp:effectExtent l="0" t="0" r="0" b="0"/>
            <wp:docPr id="1" name="Picture 1" descr="Sri Lanka Institute of Information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i Lanka Institute of Information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542" cy="38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AC59" w14:textId="77777777" w:rsidR="006A4E22" w:rsidRPr="00FC4CDC" w:rsidRDefault="006A4E22" w:rsidP="00C6554A">
      <w:pPr>
        <w:pStyle w:val="Photo"/>
        <w:rPr>
          <w:rFonts w:ascii="Times New Roman" w:hAnsi="Times New Roman" w:cs="Times New Roman"/>
        </w:rPr>
      </w:pPr>
    </w:p>
    <w:bookmarkEnd w:id="0"/>
    <w:bookmarkEnd w:id="1"/>
    <w:bookmarkEnd w:id="2"/>
    <w:bookmarkEnd w:id="3"/>
    <w:bookmarkEnd w:id="4"/>
    <w:p w14:paraId="42A4B268" w14:textId="6A126B41" w:rsidR="006A4E22" w:rsidRPr="00FC4CDC" w:rsidRDefault="006A4E22" w:rsidP="006A4E22">
      <w:pPr>
        <w:pStyle w:val="Title"/>
        <w:rPr>
          <w:rFonts w:ascii="Times New Roman" w:hAnsi="Times New Roman" w:cs="Times New Roman"/>
        </w:rPr>
      </w:pPr>
      <w:r w:rsidRPr="00FC4CDC">
        <w:rPr>
          <w:rFonts w:ascii="Times New Roman" w:hAnsi="Times New Roman" w:cs="Times New Roman"/>
        </w:rPr>
        <w:t>Current Trends in Software Engineering</w:t>
      </w:r>
    </w:p>
    <w:p w14:paraId="435D1A12" w14:textId="39CE6224" w:rsidR="006A4E22" w:rsidRPr="00FC4CDC" w:rsidRDefault="006A4E22" w:rsidP="006A4E22">
      <w:pPr>
        <w:pStyle w:val="Subtitle"/>
        <w:rPr>
          <w:rFonts w:ascii="Times New Roman" w:hAnsi="Times New Roman" w:cs="Times New Roman"/>
        </w:rPr>
      </w:pPr>
      <w:r w:rsidRPr="00FC4CDC">
        <w:rPr>
          <w:rFonts w:ascii="Times New Roman" w:hAnsi="Times New Roman" w:cs="Times New Roman"/>
        </w:rPr>
        <w:t xml:space="preserve"> </w:t>
      </w:r>
      <w:r w:rsidR="007F3354">
        <w:rPr>
          <w:rFonts w:ascii="Times New Roman" w:hAnsi="Times New Roman" w:cs="Times New Roman"/>
        </w:rPr>
        <w:t>microservices</w:t>
      </w:r>
      <w:r w:rsidR="009C6C69">
        <w:rPr>
          <w:rFonts w:ascii="Times New Roman" w:hAnsi="Times New Roman" w:cs="Times New Roman"/>
        </w:rPr>
        <w:t xml:space="preserve"> project – </w:t>
      </w:r>
      <w:r w:rsidR="007F3354">
        <w:rPr>
          <w:rFonts w:ascii="Times New Roman" w:hAnsi="Times New Roman" w:cs="Times New Roman"/>
        </w:rPr>
        <w:t>docker, kurbernetes &amp; CI/CD.</w:t>
      </w:r>
    </w:p>
    <w:p w14:paraId="65BDF9A8" w14:textId="208168C6" w:rsidR="006A4E22" w:rsidRPr="00472F15" w:rsidRDefault="006C4E59" w:rsidP="006A4E22">
      <w:pPr>
        <w:pStyle w:val="ContactInf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D. P. </w:t>
      </w:r>
      <w:r w:rsidRPr="006C4E59">
        <w:rPr>
          <w:rFonts w:ascii="Times New Roman" w:hAnsi="Times New Roman" w:cs="Times New Roman"/>
          <w:sz w:val="28"/>
          <w:szCs w:val="28"/>
        </w:rPr>
        <w:t>Kavindi Gimshani</w:t>
      </w:r>
      <w:r w:rsidR="006A4E22" w:rsidRPr="00472F15">
        <w:rPr>
          <w:rFonts w:ascii="Times New Roman" w:hAnsi="Times New Roman" w:cs="Times New Roman"/>
          <w:sz w:val="28"/>
          <w:szCs w:val="28"/>
        </w:rPr>
        <w:t xml:space="preserve"> | CTSE | </w:t>
      </w:r>
      <w:r w:rsidR="007F335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="006A4E22" w:rsidRPr="00472F15">
        <w:rPr>
          <w:rFonts w:ascii="Times New Roman" w:hAnsi="Times New Roman" w:cs="Times New Roman"/>
          <w:sz w:val="28"/>
          <w:szCs w:val="28"/>
        </w:rPr>
        <w:t>.</w:t>
      </w:r>
      <w:r w:rsidR="007F3354">
        <w:rPr>
          <w:rFonts w:ascii="Times New Roman" w:hAnsi="Times New Roman" w:cs="Times New Roman"/>
          <w:sz w:val="28"/>
          <w:szCs w:val="28"/>
        </w:rPr>
        <w:t>05</w:t>
      </w:r>
      <w:r w:rsidR="006A4E22" w:rsidRPr="00472F15">
        <w:rPr>
          <w:rFonts w:ascii="Times New Roman" w:hAnsi="Times New Roman" w:cs="Times New Roman"/>
          <w:sz w:val="28"/>
          <w:szCs w:val="28"/>
        </w:rPr>
        <w:t>.2022</w:t>
      </w:r>
    </w:p>
    <w:p w14:paraId="441F890F" w14:textId="77777777" w:rsidR="006A4E22" w:rsidRPr="00FC4CDC" w:rsidRDefault="006A4E22" w:rsidP="006A4E22">
      <w:pPr>
        <w:pStyle w:val="ContactInfo"/>
        <w:rPr>
          <w:rFonts w:ascii="Times New Roman" w:hAnsi="Times New Roman" w:cs="Times New Roman"/>
        </w:rPr>
      </w:pPr>
    </w:p>
    <w:p w14:paraId="08D9D4ED" w14:textId="77777777" w:rsidR="006A4E22" w:rsidRPr="00FC4CDC" w:rsidRDefault="006A4E22" w:rsidP="006A4E22">
      <w:pPr>
        <w:pStyle w:val="ContactInfo"/>
        <w:rPr>
          <w:rFonts w:ascii="Times New Roman" w:hAnsi="Times New Roman" w:cs="Times New Roman"/>
        </w:rPr>
      </w:pPr>
    </w:p>
    <w:p w14:paraId="27CA3EB9" w14:textId="4FC2AB61" w:rsidR="006A4E22" w:rsidRPr="009C6C69" w:rsidRDefault="006A4E22" w:rsidP="006A4E22">
      <w:pPr>
        <w:pStyle w:val="ContactInfo"/>
        <w:rPr>
          <w:rFonts w:ascii="Times New Roman" w:hAnsi="Times New Roman" w:cs="Times New Roman"/>
          <w:b/>
          <w:bCs/>
          <w:sz w:val="36"/>
          <w:szCs w:val="36"/>
        </w:rPr>
      </w:pPr>
      <w:r w:rsidRPr="009C6C69">
        <w:rPr>
          <w:rFonts w:ascii="Times New Roman" w:hAnsi="Times New Roman" w:cs="Times New Roman"/>
          <w:b/>
          <w:bCs/>
          <w:sz w:val="36"/>
          <w:szCs w:val="36"/>
        </w:rPr>
        <w:t>IT1915</w:t>
      </w:r>
      <w:r w:rsidR="006C4E59">
        <w:rPr>
          <w:rFonts w:ascii="Times New Roman" w:hAnsi="Times New Roman" w:cs="Times New Roman"/>
          <w:b/>
          <w:bCs/>
          <w:sz w:val="36"/>
          <w:szCs w:val="36"/>
        </w:rPr>
        <w:t>0826</w:t>
      </w:r>
    </w:p>
    <w:p w14:paraId="14D502A5" w14:textId="77777777" w:rsidR="006A4E22" w:rsidRPr="00FC4CDC" w:rsidRDefault="006A4E22" w:rsidP="006A4E22">
      <w:pPr>
        <w:pStyle w:val="ContactInfo"/>
        <w:rPr>
          <w:rFonts w:ascii="Times New Roman" w:hAnsi="Times New Roman" w:cs="Times New Roman"/>
        </w:rPr>
      </w:pPr>
    </w:p>
    <w:p w14:paraId="4AD339B3" w14:textId="5F95F164" w:rsidR="006A4E22" w:rsidRPr="00FC4CDC" w:rsidRDefault="006A4E22" w:rsidP="006A4E22">
      <w:pPr>
        <w:pStyle w:val="ContactInfo"/>
        <w:rPr>
          <w:rFonts w:ascii="Times New Roman" w:hAnsi="Times New Roman" w:cs="Times New Roman"/>
        </w:rPr>
      </w:pPr>
      <w:r w:rsidRPr="00FC4CDC">
        <w:rPr>
          <w:rFonts w:ascii="Times New Roman" w:hAnsi="Times New Roman" w:cs="Times New Roman"/>
        </w:rPr>
        <w:t xml:space="preserve"> Malabe Batch 0</w:t>
      </w:r>
      <w:r w:rsidR="004521D0" w:rsidRPr="00FC4CDC">
        <w:rPr>
          <w:rFonts w:ascii="Times New Roman" w:hAnsi="Times New Roman" w:cs="Times New Roman"/>
        </w:rPr>
        <w:t>7</w:t>
      </w:r>
      <w:r w:rsidRPr="00FC4CDC">
        <w:rPr>
          <w:rFonts w:ascii="Times New Roman" w:hAnsi="Times New Roman" w:cs="Times New Roman"/>
        </w:rPr>
        <w:t>.2 Group 1</w:t>
      </w:r>
    </w:p>
    <w:p w14:paraId="245965FD" w14:textId="77777777" w:rsidR="006A4E22" w:rsidRPr="00FC4CDC" w:rsidRDefault="006A4E22" w:rsidP="006A4E22">
      <w:pPr>
        <w:pStyle w:val="ContactInfo"/>
        <w:rPr>
          <w:rFonts w:ascii="Times New Roman" w:hAnsi="Times New Roman" w:cs="Times New Roman"/>
        </w:rPr>
      </w:pPr>
    </w:p>
    <w:p w14:paraId="0C854FAC" w14:textId="714E2BD5" w:rsidR="00677073" w:rsidRDefault="00C6554A" w:rsidP="00677073">
      <w:pPr>
        <w:pStyle w:val="ContactInfo"/>
        <w:rPr>
          <w:rFonts w:ascii="Times New Roman" w:hAnsi="Times New Roman" w:cs="Times New Roman"/>
        </w:rPr>
      </w:pPr>
      <w:r w:rsidRPr="00FC4CDC">
        <w:rPr>
          <w:rFonts w:ascii="Times New Roman" w:hAnsi="Times New Roman" w:cs="Times New Roman"/>
        </w:rPr>
        <w:br w:type="page"/>
      </w:r>
    </w:p>
    <w:sdt>
      <w:sdtPr>
        <w:id w:val="-19019736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97E881" w14:textId="1F9C0162" w:rsidR="008145C0" w:rsidRPr="00677073" w:rsidRDefault="00677073" w:rsidP="00677073">
          <w:pPr>
            <w:pStyle w:val="ContactInfo"/>
            <w:jc w:val="left"/>
            <w:rPr>
              <w:rFonts w:ascii="Times New Roman" w:hAnsi="Times New Roman" w:cs="Times New Roman"/>
              <w:sz w:val="28"/>
              <w:szCs w:val="28"/>
            </w:rPr>
          </w:pPr>
          <w:r w:rsidRPr="00677073">
            <w:rPr>
              <w:sz w:val="28"/>
              <w:szCs w:val="28"/>
            </w:rPr>
            <w:t>TABLE OF CONTENTS</w:t>
          </w:r>
        </w:p>
        <w:p w14:paraId="1C09CEC4" w14:textId="4125F25D" w:rsidR="00460C53" w:rsidRDefault="008145C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89901" w:history="1">
            <w:r w:rsidR="00460C53" w:rsidRPr="006A4071">
              <w:rPr>
                <w:rStyle w:val="Hyperlink"/>
                <w:noProof/>
              </w:rPr>
              <w:t>Introduction.</w:t>
            </w:r>
            <w:r w:rsidR="00460C53">
              <w:rPr>
                <w:noProof/>
                <w:webHidden/>
              </w:rPr>
              <w:tab/>
            </w:r>
            <w:r w:rsidR="00460C53">
              <w:rPr>
                <w:noProof/>
                <w:webHidden/>
              </w:rPr>
              <w:fldChar w:fldCharType="begin"/>
            </w:r>
            <w:r w:rsidR="00460C53">
              <w:rPr>
                <w:noProof/>
                <w:webHidden/>
              </w:rPr>
              <w:instrText xml:space="preserve"> PAGEREF _Toc103689901 \h </w:instrText>
            </w:r>
            <w:r w:rsidR="00460C53">
              <w:rPr>
                <w:noProof/>
                <w:webHidden/>
              </w:rPr>
            </w:r>
            <w:r w:rsidR="00460C53">
              <w:rPr>
                <w:noProof/>
                <w:webHidden/>
              </w:rPr>
              <w:fldChar w:fldCharType="separate"/>
            </w:r>
            <w:r w:rsidR="00460C53">
              <w:rPr>
                <w:noProof/>
                <w:webHidden/>
              </w:rPr>
              <w:t>2</w:t>
            </w:r>
            <w:r w:rsidR="00460C53">
              <w:rPr>
                <w:noProof/>
                <w:webHidden/>
              </w:rPr>
              <w:fldChar w:fldCharType="end"/>
            </w:r>
          </w:hyperlink>
        </w:p>
        <w:p w14:paraId="3F4DEB60" w14:textId="5E612BF0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2" w:history="1">
            <w:r w:rsidRPr="006A4071">
              <w:rPr>
                <w:rStyle w:val="Hyperlink"/>
              </w:rPr>
              <w:t>Scope of the Application.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4BA83B" w14:textId="309F1740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3" w:history="1">
            <w:r w:rsidRPr="006A4071">
              <w:rPr>
                <w:rStyle w:val="Hyperlink"/>
              </w:rPr>
              <w:t>Use of Web services.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081978F" w14:textId="32B75B58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4" w:history="1">
            <w:r w:rsidRPr="006A4071">
              <w:rPr>
                <w:rStyle w:val="Hyperlink"/>
              </w:rPr>
              <w:t>Features from E-Commerce application.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69FFE4C" w14:textId="2976FC5A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5" w:history="1">
            <w:r w:rsidRPr="006A4071">
              <w:rPr>
                <w:rStyle w:val="Hyperlink"/>
              </w:rPr>
              <w:t>Technology for development. (Web service)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EB9009" w14:textId="57797281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6" w:history="1">
            <w:r w:rsidRPr="006A4071">
              <w:rPr>
                <w:rStyle w:val="Hyperlink"/>
              </w:rPr>
              <w:t>Technology used in containerization, deploying and CI/CD pipeline.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2018EB9" w14:textId="2512209B" w:rsidR="00460C53" w:rsidRDefault="00460C53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03689907" w:history="1">
            <w:r w:rsidRPr="006A4071">
              <w:rPr>
                <w:rStyle w:val="Hyperlink"/>
              </w:rPr>
              <w:t>Process followed in the assignment.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_Toc103689907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CD26CD" w14:textId="1C30285F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08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Individual function description.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646E9" w14:textId="7F4E8EE2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09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SOME INSIGHTS INTO THE PROJECT 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3A93" w14:textId="48D1C887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0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0E38" w14:textId="609A0C3E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1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Docker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34A3" w14:textId="21C56277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2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Kubernetes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3732" w14:textId="048F9C9B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3" w:history="1">
            <w:r w:rsidRPr="006A4071">
              <w:rPr>
                <w:rStyle w:val="Hyperlink"/>
                <w:rFonts w:ascii="Times New Roman" w:eastAsia="Times New Roman" w:hAnsi="Times New Roman" w:cs="Times New Roman"/>
                <w:noProof/>
              </w:rPr>
              <w:t>Changes after completing task 1 and task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34CE" w14:textId="59F89AE2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4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CICD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B327" w14:textId="2DB82C16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5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WORKFLOW 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C3B9" w14:textId="70CB609B" w:rsidR="00460C53" w:rsidRDefault="00460C53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03689916" w:history="1">
            <w:r w:rsidRPr="006A4071">
              <w:rPr>
                <w:rStyle w:val="Hyperlink"/>
                <w:rFonts w:ascii="Times New Roman" w:hAnsi="Times New Roman" w:cs="Times New Roman"/>
                <w:noProof/>
              </w:rPr>
              <w:t>SPECIAL IMPLEMENTATIONS.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85B0" w14:textId="76D360E7" w:rsidR="008145C0" w:rsidRDefault="008145C0">
          <w:r>
            <w:rPr>
              <w:b/>
              <w:bCs/>
              <w:noProof/>
            </w:rPr>
            <w:fldChar w:fldCharType="end"/>
          </w:r>
        </w:p>
      </w:sdtContent>
    </w:sdt>
    <w:p w14:paraId="3D07743A" w14:textId="5A112430" w:rsidR="006D0DC5" w:rsidRDefault="006D0DC5" w:rsidP="00F94947">
      <w:pPr>
        <w:rPr>
          <w:rFonts w:ascii="Times New Roman" w:hAnsi="Times New Roman" w:cs="Times New Roman"/>
        </w:rPr>
      </w:pPr>
    </w:p>
    <w:p w14:paraId="5EA61F33" w14:textId="2607D899" w:rsidR="00F90C34" w:rsidRDefault="00F90C34" w:rsidP="00F94947">
      <w:pPr>
        <w:rPr>
          <w:rFonts w:ascii="Times New Roman" w:hAnsi="Times New Roman" w:cs="Times New Roman"/>
        </w:rPr>
      </w:pPr>
    </w:p>
    <w:p w14:paraId="160D1CBB" w14:textId="1013FFCA" w:rsidR="00F90C34" w:rsidRDefault="00F90C34" w:rsidP="00F94947">
      <w:pPr>
        <w:rPr>
          <w:rFonts w:ascii="Times New Roman" w:hAnsi="Times New Roman" w:cs="Times New Roman"/>
        </w:rPr>
      </w:pPr>
    </w:p>
    <w:p w14:paraId="6A48914B" w14:textId="7CFACAD3" w:rsidR="00F90C34" w:rsidRDefault="00F90C34" w:rsidP="00F94947">
      <w:pPr>
        <w:rPr>
          <w:rFonts w:ascii="Times New Roman" w:hAnsi="Times New Roman" w:cs="Times New Roman"/>
        </w:rPr>
      </w:pPr>
    </w:p>
    <w:p w14:paraId="3C440606" w14:textId="18A7FA4F" w:rsidR="00F90C34" w:rsidRDefault="00F90C34" w:rsidP="00F94947">
      <w:pPr>
        <w:rPr>
          <w:rFonts w:ascii="Times New Roman" w:hAnsi="Times New Roman" w:cs="Times New Roman"/>
        </w:rPr>
      </w:pPr>
    </w:p>
    <w:p w14:paraId="7F3A7246" w14:textId="003EF5DF" w:rsidR="00F90C34" w:rsidRDefault="00F90C34" w:rsidP="00F94947">
      <w:pPr>
        <w:rPr>
          <w:rFonts w:ascii="Times New Roman" w:hAnsi="Times New Roman" w:cs="Times New Roman"/>
        </w:rPr>
      </w:pPr>
    </w:p>
    <w:p w14:paraId="0A6B2B08" w14:textId="4C5E7C2B" w:rsidR="00F90C34" w:rsidRDefault="00F90C34" w:rsidP="00F94947">
      <w:pPr>
        <w:rPr>
          <w:rFonts w:ascii="Times New Roman" w:hAnsi="Times New Roman" w:cs="Times New Roman"/>
        </w:rPr>
      </w:pPr>
    </w:p>
    <w:p w14:paraId="5FCE508E" w14:textId="08F54B6E" w:rsidR="00F90C34" w:rsidRDefault="00F90C34" w:rsidP="00F94947">
      <w:pPr>
        <w:rPr>
          <w:rFonts w:ascii="Times New Roman" w:hAnsi="Times New Roman" w:cs="Times New Roman"/>
        </w:rPr>
      </w:pPr>
    </w:p>
    <w:p w14:paraId="2475AC01" w14:textId="77777777" w:rsidR="00603EFB" w:rsidRDefault="00603EFB" w:rsidP="00F90C34">
      <w:pPr>
        <w:pStyle w:val="Heading2"/>
        <w:rPr>
          <w:color w:val="auto"/>
          <w:sz w:val="28"/>
          <w:szCs w:val="24"/>
        </w:rPr>
      </w:pPr>
    </w:p>
    <w:p w14:paraId="2E278281" w14:textId="1E3CFAFE" w:rsidR="00F90C34" w:rsidRPr="008B3B9F" w:rsidRDefault="00F90C34" w:rsidP="00F90C34">
      <w:pPr>
        <w:pStyle w:val="Heading2"/>
        <w:rPr>
          <w:sz w:val="28"/>
          <w:szCs w:val="24"/>
        </w:rPr>
      </w:pPr>
      <w:bookmarkStart w:id="6" w:name="_Toc103689901"/>
      <w:r w:rsidRPr="008B3B9F">
        <w:rPr>
          <w:color w:val="auto"/>
          <w:sz w:val="28"/>
          <w:szCs w:val="24"/>
        </w:rPr>
        <w:t>Introduction</w:t>
      </w:r>
      <w:r w:rsidRPr="008B3B9F">
        <w:rPr>
          <w:sz w:val="28"/>
          <w:szCs w:val="24"/>
        </w:rPr>
        <w:t>.</w:t>
      </w:r>
      <w:bookmarkEnd w:id="6"/>
    </w:p>
    <w:p w14:paraId="5206BB9E" w14:textId="062D243F" w:rsidR="00076351" w:rsidRPr="008B3B9F" w:rsidRDefault="00076351" w:rsidP="00E161B2">
      <w:pPr>
        <w:pStyle w:val="Heading3"/>
        <w:ind w:firstLine="720"/>
        <w:rPr>
          <w:rFonts w:ascii="Times New Roman" w:hAnsi="Times New Roman" w:cs="Times New Roman"/>
          <w:color w:val="auto"/>
          <w:u w:val="single"/>
        </w:rPr>
      </w:pPr>
      <w:bookmarkStart w:id="7" w:name="_Toc103689902"/>
      <w:r w:rsidRPr="008B3B9F">
        <w:rPr>
          <w:rFonts w:ascii="Times New Roman" w:hAnsi="Times New Roman" w:cs="Times New Roman"/>
          <w:color w:val="auto"/>
          <w:u w:val="single"/>
        </w:rPr>
        <w:t>Scope of the Application.</w:t>
      </w:r>
      <w:bookmarkEnd w:id="7"/>
    </w:p>
    <w:p w14:paraId="34294727" w14:textId="673236CC" w:rsidR="00DE5A17" w:rsidRPr="004B0BC1" w:rsidRDefault="00DE5A17" w:rsidP="006E347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meet the user requirements of the e-commerce application, each member of our group has </w:t>
      </w:r>
      <w:r w:rsidR="006E347F">
        <w:rPr>
          <w:rFonts w:ascii="Times New Roman" w:hAnsi="Times New Roman" w:cs="Times New Roman"/>
          <w:sz w:val="24"/>
          <w:szCs w:val="24"/>
        </w:rPr>
        <w:t>come</w:t>
      </w:r>
      <w:r>
        <w:rPr>
          <w:rFonts w:ascii="Times New Roman" w:hAnsi="Times New Roman" w:cs="Times New Roman"/>
          <w:sz w:val="24"/>
          <w:szCs w:val="24"/>
        </w:rPr>
        <w:t xml:space="preserve"> up with a web service </w:t>
      </w:r>
      <w:r w:rsidR="006E347F">
        <w:rPr>
          <w:rFonts w:ascii="Times New Roman" w:hAnsi="Times New Roman" w:cs="Times New Roman"/>
          <w:sz w:val="24"/>
          <w:szCs w:val="24"/>
        </w:rPr>
        <w:t>to complete the tasks according to the user requirements.</w:t>
      </w:r>
    </w:p>
    <w:p w14:paraId="41BEF58A" w14:textId="750AB2D3" w:rsidR="00136F93" w:rsidRPr="008B3B9F" w:rsidRDefault="00A107E3" w:rsidP="00E161B2">
      <w:pPr>
        <w:pStyle w:val="Heading3"/>
        <w:ind w:firstLine="720"/>
        <w:rPr>
          <w:rFonts w:ascii="Times New Roman" w:hAnsi="Times New Roman" w:cs="Times New Roman"/>
          <w:color w:val="auto"/>
          <w:u w:val="single"/>
        </w:rPr>
      </w:pPr>
      <w:bookmarkStart w:id="8" w:name="_Toc103689903"/>
      <w:r>
        <w:rPr>
          <w:rFonts w:ascii="Times New Roman" w:hAnsi="Times New Roman" w:cs="Times New Roman"/>
          <w:color w:val="auto"/>
          <w:u w:val="single"/>
        </w:rPr>
        <w:t>Use of Web services</w:t>
      </w:r>
      <w:r w:rsidR="00136F93" w:rsidRPr="008B3B9F">
        <w:rPr>
          <w:rFonts w:ascii="Times New Roman" w:hAnsi="Times New Roman" w:cs="Times New Roman"/>
          <w:color w:val="auto"/>
          <w:u w:val="single"/>
        </w:rPr>
        <w:t>.</w:t>
      </w:r>
      <w:bookmarkEnd w:id="8"/>
    </w:p>
    <w:p w14:paraId="38728114" w14:textId="623059F1" w:rsidR="00136F93" w:rsidRPr="004B0BC1" w:rsidRDefault="00136F93" w:rsidP="00F90C34">
      <w:pPr>
        <w:rPr>
          <w:rFonts w:ascii="Times New Roman" w:hAnsi="Times New Roman" w:cs="Times New Roman"/>
          <w:sz w:val="24"/>
          <w:szCs w:val="24"/>
        </w:rPr>
      </w:pPr>
      <w:r w:rsidRPr="004B0BC1"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460C53">
        <w:rPr>
          <w:rFonts w:ascii="Times New Roman" w:hAnsi="Times New Roman" w:cs="Times New Roman"/>
          <w:sz w:val="24"/>
          <w:szCs w:val="24"/>
        </w:rPr>
        <w:t>main</w:t>
      </w:r>
      <w:r w:rsidR="0093006C">
        <w:rPr>
          <w:rFonts w:ascii="Times New Roman" w:hAnsi="Times New Roman" w:cs="Times New Roman"/>
          <w:sz w:val="24"/>
          <w:szCs w:val="24"/>
        </w:rPr>
        <w:t xml:space="preserve"> uses of using web services in this application</w:t>
      </w:r>
      <w:r w:rsidRPr="004B0BC1">
        <w:rPr>
          <w:rFonts w:ascii="Times New Roman" w:hAnsi="Times New Roman" w:cs="Times New Roman"/>
          <w:sz w:val="24"/>
          <w:szCs w:val="24"/>
        </w:rPr>
        <w:t>.</w:t>
      </w:r>
    </w:p>
    <w:p w14:paraId="229CA23F" w14:textId="3877595A" w:rsidR="005B37A3" w:rsidRPr="004B0BC1" w:rsidRDefault="005B37A3" w:rsidP="00136F9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API could be accessed through HTTP protocol.</w:t>
      </w:r>
    </w:p>
    <w:p w14:paraId="3C264A21" w14:textId="6A98CD21" w:rsidR="00136F93" w:rsidRDefault="005B37A3" w:rsidP="00136F9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Backend server could run independently. The issues of the frontend server </w:t>
      </w:r>
      <w:r w:rsidR="00D12F07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not </w:t>
      </w:r>
      <w:r w:rsidR="00D12F07">
        <w:rPr>
          <w:rFonts w:ascii="Times New Roman" w:hAnsi="Times New Roman" w:cs="Times New Roman"/>
          <w:sz w:val="24"/>
          <w:szCs w:val="24"/>
        </w:rPr>
        <w:t>affect</w:t>
      </w:r>
      <w:r>
        <w:rPr>
          <w:rFonts w:ascii="Times New Roman" w:hAnsi="Times New Roman" w:cs="Times New Roman"/>
          <w:sz w:val="24"/>
          <w:szCs w:val="24"/>
        </w:rPr>
        <w:t xml:space="preserve"> the backend server</w:t>
      </w:r>
    </w:p>
    <w:p w14:paraId="5E369207" w14:textId="7FBE93CA" w:rsidR="001325FB" w:rsidRPr="004B0BC1" w:rsidRDefault="001325FB" w:rsidP="001325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46C1E" w14:textId="46F64ABB" w:rsidR="00136F93" w:rsidRPr="008B3B9F" w:rsidRDefault="00614AE3" w:rsidP="00E161B2">
      <w:pPr>
        <w:pStyle w:val="Heading3"/>
        <w:ind w:firstLine="720"/>
        <w:rPr>
          <w:rFonts w:ascii="Times New Roman" w:hAnsi="Times New Roman" w:cs="Times New Roman"/>
          <w:color w:val="auto"/>
          <w:u w:val="single"/>
        </w:rPr>
      </w:pPr>
      <w:bookmarkStart w:id="9" w:name="_Toc103689904"/>
      <w:r>
        <w:rPr>
          <w:rFonts w:ascii="Times New Roman" w:hAnsi="Times New Roman" w:cs="Times New Roman"/>
          <w:color w:val="auto"/>
          <w:u w:val="single"/>
        </w:rPr>
        <w:t>Features from E-Commerce application</w:t>
      </w:r>
      <w:r w:rsidR="00136F93" w:rsidRPr="008B3B9F">
        <w:rPr>
          <w:rFonts w:ascii="Times New Roman" w:hAnsi="Times New Roman" w:cs="Times New Roman"/>
          <w:color w:val="auto"/>
          <w:u w:val="single"/>
        </w:rPr>
        <w:t>.</w:t>
      </w:r>
      <w:bookmarkEnd w:id="9"/>
    </w:p>
    <w:p w14:paraId="012D417F" w14:textId="2D41AE57" w:rsidR="00D12F07" w:rsidRDefault="00D12F07" w:rsidP="00B17A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 a user account by using user service.</w:t>
      </w:r>
    </w:p>
    <w:p w14:paraId="1458C2E1" w14:textId="6DD60FD5" w:rsidR="00136F93" w:rsidRDefault="00D12F07" w:rsidP="00B17A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B17AA4">
        <w:rPr>
          <w:rFonts w:ascii="Times New Roman" w:hAnsi="Times New Roman" w:cs="Times New Roman"/>
          <w:sz w:val="24"/>
          <w:szCs w:val="24"/>
        </w:rPr>
        <w:t xml:space="preserve">iew, add, </w:t>
      </w:r>
      <w:r>
        <w:rPr>
          <w:rFonts w:ascii="Times New Roman" w:hAnsi="Times New Roman" w:cs="Times New Roman"/>
          <w:sz w:val="24"/>
          <w:szCs w:val="24"/>
        </w:rPr>
        <w:t>delete,</w:t>
      </w:r>
      <w:r w:rsidR="00B17AA4">
        <w:rPr>
          <w:rFonts w:ascii="Times New Roman" w:hAnsi="Times New Roman" w:cs="Times New Roman"/>
          <w:sz w:val="24"/>
          <w:szCs w:val="24"/>
        </w:rPr>
        <w:t xml:space="preserve"> or update product details in shopping car</w:t>
      </w:r>
      <w:r>
        <w:rPr>
          <w:rFonts w:ascii="Times New Roman" w:hAnsi="Times New Roman" w:cs="Times New Roman"/>
          <w:sz w:val="24"/>
          <w:szCs w:val="24"/>
        </w:rPr>
        <w:t xml:space="preserve"> by using product service.</w:t>
      </w:r>
    </w:p>
    <w:p w14:paraId="3A7DE1C8" w14:textId="7087C5CD" w:rsidR="00B17AA4" w:rsidRDefault="00B17AA4" w:rsidP="00B17A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offer service which gives the ability for users to view and obtain latest offers being imposed on different products.</w:t>
      </w:r>
      <w:r w:rsidR="00D12F07">
        <w:rPr>
          <w:rFonts w:ascii="Times New Roman" w:hAnsi="Times New Roman" w:cs="Times New Roman"/>
          <w:sz w:val="24"/>
          <w:szCs w:val="24"/>
        </w:rPr>
        <w:t xml:space="preserve"> View and receive the offers for the products by using product offer service.</w:t>
      </w:r>
    </w:p>
    <w:p w14:paraId="3A8DD4A7" w14:textId="77D2137F" w:rsidR="00D12F07" w:rsidRDefault="00D12F07" w:rsidP="00D12F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Insert, edit, and view the delivery details by using delivery service.</w:t>
      </w:r>
    </w:p>
    <w:p w14:paraId="5142DC15" w14:textId="77777777" w:rsidR="00460C53" w:rsidRPr="00460C53" w:rsidRDefault="00460C53" w:rsidP="00460C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4AF55" w14:textId="43CB3471" w:rsidR="00076351" w:rsidRPr="008B3B9F" w:rsidRDefault="00076351" w:rsidP="0082002A">
      <w:pPr>
        <w:pStyle w:val="Heading3"/>
        <w:ind w:firstLine="720"/>
        <w:rPr>
          <w:rFonts w:ascii="Times New Roman" w:hAnsi="Times New Roman" w:cs="Times New Roman"/>
          <w:color w:val="auto"/>
          <w:u w:val="single"/>
        </w:rPr>
      </w:pPr>
      <w:bookmarkStart w:id="10" w:name="_Toc103689905"/>
      <w:r w:rsidRPr="008B3B9F">
        <w:rPr>
          <w:rFonts w:ascii="Times New Roman" w:hAnsi="Times New Roman" w:cs="Times New Roman"/>
          <w:color w:val="auto"/>
          <w:u w:val="single"/>
        </w:rPr>
        <w:t xml:space="preserve">Technology </w:t>
      </w:r>
      <w:r w:rsidR="00B13567">
        <w:rPr>
          <w:rFonts w:ascii="Times New Roman" w:hAnsi="Times New Roman" w:cs="Times New Roman"/>
          <w:color w:val="auto"/>
          <w:u w:val="single"/>
        </w:rPr>
        <w:t>for development</w:t>
      </w:r>
      <w:r w:rsidRPr="008B3B9F">
        <w:rPr>
          <w:rFonts w:ascii="Times New Roman" w:hAnsi="Times New Roman" w:cs="Times New Roman"/>
          <w:color w:val="auto"/>
          <w:u w:val="single"/>
        </w:rPr>
        <w:t>.</w:t>
      </w:r>
      <w:r w:rsidR="00257C9E" w:rsidRPr="008B3B9F">
        <w:rPr>
          <w:rFonts w:ascii="Times New Roman" w:hAnsi="Times New Roman" w:cs="Times New Roman"/>
          <w:color w:val="auto"/>
          <w:u w:val="single"/>
        </w:rPr>
        <w:t xml:space="preserve"> </w:t>
      </w:r>
      <w:r w:rsidR="00B13567">
        <w:rPr>
          <w:rFonts w:ascii="Times New Roman" w:hAnsi="Times New Roman" w:cs="Times New Roman"/>
          <w:color w:val="auto"/>
          <w:u w:val="single"/>
        </w:rPr>
        <w:t>(Web service)</w:t>
      </w:r>
      <w:bookmarkEnd w:id="10"/>
    </w:p>
    <w:p w14:paraId="6B106254" w14:textId="60D1B1C1" w:rsidR="00660C8B" w:rsidRDefault="00B13567" w:rsidP="00D12F0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NodeJS</w:t>
      </w:r>
      <w:r w:rsidR="00FC3738">
        <w:rPr>
          <w:rFonts w:ascii="Times New Roman" w:hAnsi="Times New Roman" w:cs="Times New Roman"/>
          <w:sz w:val="24"/>
          <w:szCs w:val="24"/>
        </w:rPr>
        <w:t xml:space="preserve"> was used to develop the webservice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3738">
        <w:rPr>
          <w:rFonts w:ascii="Times New Roman" w:hAnsi="Times New Roman" w:cs="Times New Roman"/>
          <w:sz w:val="24"/>
          <w:szCs w:val="24"/>
        </w:rPr>
        <w:t xml:space="preserve">for data storage </w:t>
      </w:r>
      <w:r>
        <w:rPr>
          <w:rFonts w:ascii="Times New Roman" w:hAnsi="Times New Roman" w:cs="Times New Roman"/>
          <w:sz w:val="24"/>
          <w:szCs w:val="24"/>
        </w:rPr>
        <w:t>MongoDB</w:t>
      </w:r>
      <w:r w:rsidR="00FC3738">
        <w:rPr>
          <w:rFonts w:ascii="Times New Roman" w:hAnsi="Times New Roman" w:cs="Times New Roman"/>
          <w:sz w:val="24"/>
          <w:szCs w:val="24"/>
        </w:rPr>
        <w:t xml:space="preserve"> was used</w:t>
      </w:r>
      <w:r w:rsidR="002D22E0">
        <w:rPr>
          <w:rFonts w:ascii="Times New Roman" w:hAnsi="Times New Roman" w:cs="Times New Roman"/>
          <w:sz w:val="24"/>
          <w:szCs w:val="24"/>
        </w:rPr>
        <w:t xml:space="preserve"> by creating a cluster</w:t>
      </w:r>
      <w:r w:rsidR="00FC3738">
        <w:rPr>
          <w:rFonts w:ascii="Times New Roman" w:hAnsi="Times New Roman" w:cs="Times New Roman"/>
          <w:sz w:val="24"/>
          <w:szCs w:val="24"/>
        </w:rPr>
        <w:t>.</w:t>
      </w:r>
      <w:r w:rsidR="002D22E0">
        <w:rPr>
          <w:rFonts w:ascii="Times New Roman" w:hAnsi="Times New Roman" w:cs="Times New Roman"/>
          <w:sz w:val="24"/>
          <w:szCs w:val="24"/>
        </w:rPr>
        <w:t xml:space="preserve"> VS Code was used as the tool for the development with the help of different dependencies of npm library.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42EBD" w14:textId="460F8F1F" w:rsidR="00660C8B" w:rsidRDefault="00460C53" w:rsidP="00F90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49CC9AEF" wp14:editId="6903ECA7">
            <wp:simplePos x="0" y="0"/>
            <wp:positionH relativeFrom="margin">
              <wp:posOffset>-33992</wp:posOffset>
            </wp:positionH>
            <wp:positionV relativeFrom="margin">
              <wp:posOffset>6323911</wp:posOffset>
            </wp:positionV>
            <wp:extent cx="1854835" cy="1196340"/>
            <wp:effectExtent l="190500" t="190500" r="183515" b="194310"/>
            <wp:wrapNone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4" b="4762"/>
                    <a:stretch/>
                  </pic:blipFill>
                  <pic:spPr bwMode="auto">
                    <a:xfrm>
                      <a:off x="0" y="0"/>
                      <a:ext cx="1854835" cy="119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9F7CF" w14:textId="2FD0C995" w:rsidR="00660C8B" w:rsidRDefault="00460C53" w:rsidP="00F90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168827F7" wp14:editId="0D42ABCC">
            <wp:simplePos x="0" y="0"/>
            <wp:positionH relativeFrom="margin">
              <wp:posOffset>2513748</wp:posOffset>
            </wp:positionH>
            <wp:positionV relativeFrom="margin">
              <wp:posOffset>6236970</wp:posOffset>
            </wp:positionV>
            <wp:extent cx="955675" cy="1254125"/>
            <wp:effectExtent l="190500" t="190500" r="187325" b="193675"/>
            <wp:wrapNone/>
            <wp:docPr id="4" name="Picture 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r="9608"/>
                    <a:stretch/>
                  </pic:blipFill>
                  <pic:spPr bwMode="auto">
                    <a:xfrm>
                      <a:off x="0" y="0"/>
                      <a:ext cx="955675" cy="125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7E8CFCB8" wp14:editId="57E066D1">
            <wp:simplePos x="0" y="0"/>
            <wp:positionH relativeFrom="margin">
              <wp:posOffset>4450147</wp:posOffset>
            </wp:positionH>
            <wp:positionV relativeFrom="page">
              <wp:posOffset>7338060</wp:posOffset>
            </wp:positionV>
            <wp:extent cx="1173480" cy="1278890"/>
            <wp:effectExtent l="190500" t="190500" r="198120" b="187960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6" t="8571" r="28000" b="10953"/>
                    <a:stretch/>
                  </pic:blipFill>
                  <pic:spPr bwMode="auto">
                    <a:xfrm>
                      <a:off x="0" y="0"/>
                      <a:ext cx="1173480" cy="1278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FA183" w14:textId="059F2BD3" w:rsidR="00660C8B" w:rsidRDefault="00660C8B" w:rsidP="00F90C34">
      <w:pPr>
        <w:rPr>
          <w:rFonts w:ascii="Times New Roman" w:hAnsi="Times New Roman" w:cs="Times New Roman"/>
          <w:sz w:val="24"/>
          <w:szCs w:val="24"/>
        </w:rPr>
      </w:pPr>
    </w:p>
    <w:p w14:paraId="4D48A97F" w14:textId="7A2F7126" w:rsidR="00660C8B" w:rsidRDefault="00660C8B" w:rsidP="00F90C34">
      <w:pPr>
        <w:rPr>
          <w:rFonts w:ascii="Times New Roman" w:hAnsi="Times New Roman" w:cs="Times New Roman"/>
          <w:sz w:val="24"/>
          <w:szCs w:val="24"/>
        </w:rPr>
      </w:pPr>
    </w:p>
    <w:p w14:paraId="7F4C083F" w14:textId="565F5255" w:rsidR="001908D9" w:rsidRPr="004B0BC1" w:rsidRDefault="001908D9" w:rsidP="00F90C34">
      <w:pPr>
        <w:rPr>
          <w:rFonts w:ascii="Times New Roman" w:hAnsi="Times New Roman" w:cs="Times New Roman"/>
          <w:sz w:val="24"/>
          <w:szCs w:val="24"/>
        </w:rPr>
      </w:pPr>
    </w:p>
    <w:p w14:paraId="46DA3C4E" w14:textId="682C370E" w:rsidR="00257C9E" w:rsidRPr="008B3B9F" w:rsidRDefault="00257C9E" w:rsidP="00E161B2">
      <w:pPr>
        <w:pStyle w:val="Heading3"/>
        <w:ind w:firstLine="720"/>
        <w:rPr>
          <w:rFonts w:ascii="Times New Roman" w:hAnsi="Times New Roman" w:cs="Times New Roman"/>
          <w:color w:val="auto"/>
          <w:u w:val="single"/>
        </w:rPr>
      </w:pPr>
      <w:bookmarkStart w:id="11" w:name="_Toc103689906"/>
      <w:r w:rsidRPr="008B3B9F">
        <w:rPr>
          <w:rFonts w:ascii="Times New Roman" w:hAnsi="Times New Roman" w:cs="Times New Roman"/>
          <w:color w:val="auto"/>
          <w:u w:val="single"/>
        </w:rPr>
        <w:lastRenderedPageBreak/>
        <w:t xml:space="preserve">Technology used in </w:t>
      </w:r>
      <w:r w:rsidR="00E61DA7">
        <w:rPr>
          <w:rFonts w:ascii="Times New Roman" w:hAnsi="Times New Roman" w:cs="Times New Roman"/>
          <w:color w:val="auto"/>
          <w:u w:val="single"/>
        </w:rPr>
        <w:t>containerization, deploying and CI/CD pipeline.</w:t>
      </w:r>
      <w:bookmarkEnd w:id="11"/>
    </w:p>
    <w:p w14:paraId="36C76A9B" w14:textId="63B316E4" w:rsidR="00D14F7A" w:rsidRDefault="00D14F7A" w:rsidP="00F90C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project which was developed using NodeJS was added into a docker container. </w:t>
      </w:r>
      <w:r w:rsidR="00ED7554">
        <w:rPr>
          <w:rFonts w:ascii="Times New Roman" w:hAnsi="Times New Roman" w:cs="Times New Roman"/>
          <w:sz w:val="24"/>
          <w:szCs w:val="24"/>
        </w:rPr>
        <w:t xml:space="preserve">The running docker containers were viewed by using docker desktop. After, using Kubernetes Clusters in Google Cloud a deployment was created by using the container. The project was added to the GitHub to automate the process of building the project. </w:t>
      </w:r>
    </w:p>
    <w:p w14:paraId="56578C60" w14:textId="1E335A2F" w:rsidR="00D14F7A" w:rsidRDefault="00460C53" w:rsidP="00F90C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223BC5BC" wp14:editId="5AE6A3EC">
            <wp:simplePos x="0" y="0"/>
            <wp:positionH relativeFrom="margin">
              <wp:posOffset>2290445</wp:posOffset>
            </wp:positionH>
            <wp:positionV relativeFrom="margin">
              <wp:posOffset>1479550</wp:posOffset>
            </wp:positionV>
            <wp:extent cx="1615440" cy="1562100"/>
            <wp:effectExtent l="190500" t="190500" r="194310" b="190500"/>
            <wp:wrapNone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8" r="22597"/>
                    <a:stretch/>
                  </pic:blipFill>
                  <pic:spPr bwMode="auto">
                    <a:xfrm>
                      <a:off x="0" y="0"/>
                      <a:ext cx="161544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059EB730" wp14:editId="34262C21">
            <wp:simplePos x="0" y="0"/>
            <wp:positionH relativeFrom="margin">
              <wp:posOffset>4410994</wp:posOffset>
            </wp:positionH>
            <wp:positionV relativeFrom="margin">
              <wp:posOffset>1596850</wp:posOffset>
            </wp:positionV>
            <wp:extent cx="1600200" cy="1394460"/>
            <wp:effectExtent l="190500" t="190500" r="190500" b="186690"/>
            <wp:wrapNone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0" t="3349" r="21164" b="9091"/>
                    <a:stretch/>
                  </pic:blipFill>
                  <pic:spPr bwMode="auto">
                    <a:xfrm>
                      <a:off x="0" y="0"/>
                      <a:ext cx="1600200" cy="1394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766AFD59" wp14:editId="1FB4D8CB">
            <wp:simplePos x="0" y="0"/>
            <wp:positionH relativeFrom="margin">
              <wp:posOffset>0</wp:posOffset>
            </wp:positionH>
            <wp:positionV relativeFrom="margin">
              <wp:posOffset>1599335</wp:posOffset>
            </wp:positionV>
            <wp:extent cx="1744980" cy="1445260"/>
            <wp:effectExtent l="190500" t="190500" r="198120" b="193040"/>
            <wp:wrapNone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2" t="11698" r="7383" b="11698"/>
                    <a:stretch/>
                  </pic:blipFill>
                  <pic:spPr bwMode="auto">
                    <a:xfrm>
                      <a:off x="0" y="0"/>
                      <a:ext cx="1744980" cy="144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EBF4C" w14:textId="338254C2" w:rsidR="00A779A1" w:rsidRDefault="00A779A1" w:rsidP="00F90C34">
      <w:pPr>
        <w:rPr>
          <w:rFonts w:ascii="Times New Roman" w:hAnsi="Times New Roman" w:cs="Times New Roman"/>
          <w:sz w:val="24"/>
          <w:szCs w:val="24"/>
        </w:rPr>
      </w:pPr>
    </w:p>
    <w:p w14:paraId="0EAE1DAC" w14:textId="239FCA4C" w:rsidR="00E27109" w:rsidRDefault="00E27109" w:rsidP="00F90C34">
      <w:pPr>
        <w:rPr>
          <w:rFonts w:ascii="Times New Roman" w:hAnsi="Times New Roman" w:cs="Times New Roman"/>
          <w:sz w:val="24"/>
          <w:szCs w:val="24"/>
        </w:rPr>
      </w:pPr>
    </w:p>
    <w:p w14:paraId="7B37D65E" w14:textId="3D3133C5" w:rsidR="0006587C" w:rsidRDefault="0006587C" w:rsidP="00F90C34">
      <w:pPr>
        <w:rPr>
          <w:rFonts w:ascii="Times New Roman" w:hAnsi="Times New Roman" w:cs="Times New Roman"/>
          <w:sz w:val="24"/>
          <w:szCs w:val="24"/>
        </w:rPr>
      </w:pPr>
    </w:p>
    <w:p w14:paraId="18445250" w14:textId="4CE79B3A" w:rsidR="0006587C" w:rsidRDefault="0006587C" w:rsidP="00F90C34">
      <w:pPr>
        <w:rPr>
          <w:rFonts w:ascii="Times New Roman" w:hAnsi="Times New Roman" w:cs="Times New Roman"/>
          <w:sz w:val="24"/>
          <w:szCs w:val="24"/>
        </w:rPr>
      </w:pPr>
    </w:p>
    <w:p w14:paraId="1EAF1670" w14:textId="33074AE6" w:rsidR="0006587C" w:rsidRDefault="0006587C" w:rsidP="00F90C34">
      <w:pPr>
        <w:rPr>
          <w:rFonts w:ascii="Times New Roman" w:hAnsi="Times New Roman" w:cs="Times New Roman"/>
          <w:sz w:val="24"/>
          <w:szCs w:val="24"/>
        </w:rPr>
      </w:pPr>
    </w:p>
    <w:p w14:paraId="43F22B32" w14:textId="7F5844B1" w:rsidR="0006587C" w:rsidRDefault="0006587C" w:rsidP="00F90C34">
      <w:pPr>
        <w:rPr>
          <w:rFonts w:ascii="Times New Roman" w:hAnsi="Times New Roman" w:cs="Times New Roman"/>
          <w:sz w:val="24"/>
          <w:szCs w:val="24"/>
        </w:rPr>
      </w:pPr>
    </w:p>
    <w:p w14:paraId="5FA5B370" w14:textId="4CA3A4DA" w:rsidR="0006587C" w:rsidRPr="004B0BC1" w:rsidRDefault="0006587C" w:rsidP="00F90C34">
      <w:pPr>
        <w:rPr>
          <w:rFonts w:ascii="Times New Roman" w:hAnsi="Times New Roman" w:cs="Times New Roman"/>
          <w:sz w:val="24"/>
          <w:szCs w:val="24"/>
        </w:rPr>
      </w:pPr>
    </w:p>
    <w:p w14:paraId="37FF6B95" w14:textId="3662515E" w:rsidR="003524F9" w:rsidRDefault="00AA640E" w:rsidP="007D0028">
      <w:pPr>
        <w:pStyle w:val="Heading3"/>
        <w:ind w:firstLine="360"/>
        <w:rPr>
          <w:rFonts w:ascii="Times New Roman" w:hAnsi="Times New Roman" w:cs="Times New Roman"/>
          <w:color w:val="auto"/>
          <w:u w:val="single"/>
        </w:rPr>
      </w:pPr>
      <w:bookmarkStart w:id="12" w:name="_Toc103689907"/>
      <w:r>
        <w:rPr>
          <w:rFonts w:ascii="Times New Roman" w:hAnsi="Times New Roman" w:cs="Times New Roman"/>
          <w:color w:val="auto"/>
          <w:u w:val="single"/>
        </w:rPr>
        <w:t>Process followed in the assignment</w:t>
      </w:r>
      <w:r w:rsidR="00257C9E" w:rsidRPr="008B3B9F">
        <w:rPr>
          <w:rFonts w:ascii="Times New Roman" w:hAnsi="Times New Roman" w:cs="Times New Roman"/>
          <w:color w:val="auto"/>
          <w:u w:val="single"/>
        </w:rPr>
        <w:t>.</w:t>
      </w:r>
      <w:bookmarkEnd w:id="12"/>
    </w:p>
    <w:p w14:paraId="74D840F6" w14:textId="77777777" w:rsidR="0006587C" w:rsidRPr="0006587C" w:rsidRDefault="0006587C" w:rsidP="0006587C"/>
    <w:p w14:paraId="3987603F" w14:textId="05A59CC5" w:rsidR="0006587C" w:rsidRPr="0006587C" w:rsidRDefault="0006587C" w:rsidP="0006587C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BF9A2" wp14:editId="01628048">
            <wp:extent cx="5486400" cy="3200400"/>
            <wp:effectExtent l="38100" t="0" r="19050" b="3810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6CED17E4" w14:textId="105C4F52" w:rsidR="006E55EE" w:rsidRDefault="006E55EE" w:rsidP="007D002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Implement web service.</w:t>
      </w:r>
    </w:p>
    <w:p w14:paraId="405BA3FA" w14:textId="4E5DEEBF" w:rsidR="00815265" w:rsidRDefault="00815265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API project for the delivery service</w:t>
      </w:r>
    </w:p>
    <w:p w14:paraId="049D015D" w14:textId="6AA42ACB" w:rsidR="00815265" w:rsidRDefault="00815265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Developed using NodeJS</w:t>
      </w:r>
    </w:p>
    <w:p w14:paraId="370A9F57" w14:textId="783DFD99" w:rsidR="00815265" w:rsidRDefault="00815265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Exposed through port 3000</w:t>
      </w:r>
    </w:p>
    <w:p w14:paraId="5FEC671C" w14:textId="7D36D7D4" w:rsidR="0006587C" w:rsidRDefault="0006587C" w:rsidP="007D002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application to docker container</w:t>
      </w:r>
    </w:p>
    <w:p w14:paraId="17BB4F7F" w14:textId="7BBC75C2" w:rsidR="00815265" w:rsidRPr="00815265" w:rsidRDefault="00815265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docker desktop to add the application to docker</w:t>
      </w:r>
    </w:p>
    <w:p w14:paraId="19D8364F" w14:textId="07FEA032" w:rsidR="0006587C" w:rsidRDefault="0006587C" w:rsidP="007D002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 the container on Kubernetes</w:t>
      </w:r>
    </w:p>
    <w:p w14:paraId="4E54566F" w14:textId="0BBA6AF0" w:rsidR="00815265" w:rsidRDefault="00815265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container was deployed to Kubernetes clu</w:t>
      </w:r>
      <w:r w:rsidR="00460C53">
        <w:rPr>
          <w:rFonts w:ascii="Times New Roman" w:hAnsi="Times New Roman" w:cs="Times New Roman"/>
          <w:sz w:val="24"/>
          <w:szCs w:val="24"/>
        </w:rPr>
        <w:t>ster</w:t>
      </w:r>
    </w:p>
    <w:p w14:paraId="09A5258C" w14:textId="027B5884" w:rsidR="00460C53" w:rsidRDefault="00460C53" w:rsidP="00815265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deployment and service</w:t>
      </w:r>
    </w:p>
    <w:p w14:paraId="60E53296" w14:textId="50FF5EAC" w:rsidR="0006587C" w:rsidRDefault="0006587C" w:rsidP="007D002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Automate build and deploy using GitHub</w:t>
      </w:r>
    </w:p>
    <w:p w14:paraId="546796E7" w14:textId="0D359A9E" w:rsidR="0021557A" w:rsidRPr="00460C53" w:rsidRDefault="00460C53" w:rsidP="00460C5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CICD automate process to docker build and Kubernetes deployment</w:t>
      </w:r>
    </w:p>
    <w:p w14:paraId="35FD5985" w14:textId="5360124A" w:rsidR="0021557A" w:rsidRDefault="0021557A" w:rsidP="00163FE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4D168A" w14:textId="13B1F3E2" w:rsidR="005301AB" w:rsidRPr="00E448A5" w:rsidRDefault="001D3087" w:rsidP="00E448A5">
      <w:pPr>
        <w:pStyle w:val="Heading2"/>
        <w:rPr>
          <w:rFonts w:ascii="Times New Roman" w:hAnsi="Times New Roman" w:cs="Times New Roman"/>
          <w:color w:val="auto"/>
          <w:sz w:val="28"/>
          <w:szCs w:val="24"/>
        </w:rPr>
      </w:pPr>
      <w:bookmarkStart w:id="13" w:name="_Toc103689908"/>
      <w:r w:rsidRPr="008B3B9F">
        <w:rPr>
          <w:rFonts w:ascii="Times New Roman" w:hAnsi="Times New Roman" w:cs="Times New Roman"/>
          <w:color w:val="auto"/>
          <w:sz w:val="28"/>
          <w:szCs w:val="24"/>
        </w:rPr>
        <w:t>Individual function description.</w:t>
      </w:r>
      <w:bookmarkEnd w:id="13"/>
    </w:p>
    <w:p w14:paraId="40D47D97" w14:textId="1739D0F1" w:rsidR="005301AB" w:rsidRDefault="00F709FB" w:rsidP="005301A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In this assignment, I worked on creating product offer service </w:t>
      </w:r>
      <w:r w:rsidR="00C57B6C">
        <w:rPr>
          <w:rFonts w:ascii="Times New Roman" w:hAnsi="Times New Roman" w:cs="Times New Roman"/>
          <w:noProof/>
          <w:sz w:val="24"/>
          <w:szCs w:val="24"/>
        </w:rPr>
        <w:t>as a NodeJS application which manages all the functionalities in managing product offers in an E-Commerce application. The service was exposed on port 3000 in local machine and the HTTP endpoints were clearly defined to use the services on frontend.</w:t>
      </w:r>
    </w:p>
    <w:p w14:paraId="201164ED" w14:textId="072ED540" w:rsidR="00BA0DB2" w:rsidRDefault="00BA0DB2" w:rsidP="005301A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But with this assignment, implmenting a mocroservice alone is not required, the major responsibilities are:</w:t>
      </w:r>
    </w:p>
    <w:p w14:paraId="2AB79D91" w14:textId="33A1441B" w:rsidR="00BA0DB2" w:rsidRDefault="00BA0DB2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After the implmentation, need to create a </w:t>
      </w:r>
      <w:r w:rsidR="00AD022B">
        <w:rPr>
          <w:rFonts w:ascii="Times New Roman" w:hAnsi="Times New Roman" w:cs="Times New Roman"/>
          <w:noProof/>
          <w:sz w:val="24"/>
          <w:szCs w:val="24"/>
        </w:rPr>
        <w:t>docker image.</w:t>
      </w:r>
    </w:p>
    <w:p w14:paraId="4CBE85A4" w14:textId="0E4653A6" w:rsidR="00AD022B" w:rsidRDefault="00AD022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docker image should be pushed to Docker Hub and should be publicly accessible.</w:t>
      </w:r>
    </w:p>
    <w:p w14:paraId="3B03C50C" w14:textId="582351F9" w:rsidR="00AD022B" w:rsidRDefault="00AD022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Creation of a free trial account on Google cloud.</w:t>
      </w:r>
    </w:p>
    <w:p w14:paraId="5E0CB0B2" w14:textId="1A696135" w:rsidR="00AD022B" w:rsidRDefault="00AD022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Creating Kubernetes cluster on Google cloud platform.</w:t>
      </w:r>
    </w:p>
    <w:p w14:paraId="57C2FC07" w14:textId="07128B18" w:rsidR="00AD022B" w:rsidRDefault="00AD022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Constructing a deployment and service in Kubernetes to deploy the docker container.</w:t>
      </w:r>
    </w:p>
    <w:p w14:paraId="6D6EC6FF" w14:textId="623FE427" w:rsidR="00AD022B" w:rsidRDefault="00AD022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View the running pods (Max 3 replicas) and try to get the service through prot forwarding.</w:t>
      </w:r>
    </w:p>
    <w:p w14:paraId="482092D2" w14:textId="5C585A6F" w:rsidR="00AD022B" w:rsidRPr="00BA0DB2" w:rsidRDefault="00206A7B" w:rsidP="00930A0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0A8AC4A0" wp14:editId="69FBFC7C">
            <wp:simplePos x="0" y="0"/>
            <wp:positionH relativeFrom="margin">
              <wp:posOffset>-876300</wp:posOffset>
            </wp:positionH>
            <wp:positionV relativeFrom="margin">
              <wp:posOffset>4137660</wp:posOffset>
            </wp:positionV>
            <wp:extent cx="6873240" cy="3261360"/>
            <wp:effectExtent l="0" t="38100" r="0" b="91440"/>
            <wp:wrapSquare wrapText="bothSides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1E4">
        <w:rPr>
          <w:rFonts w:ascii="Times New Roman" w:hAnsi="Times New Roman" w:cs="Times New Roman"/>
          <w:noProof/>
          <w:sz w:val="24"/>
          <w:szCs w:val="24"/>
        </w:rPr>
        <w:t>Finally, create a CICD pieline in Github actions to automate the docker build process and deploying to Kubernetes.</w:t>
      </w:r>
    </w:p>
    <w:p w14:paraId="5F4D43FC" w14:textId="77777777" w:rsidR="00102432" w:rsidRDefault="00102432" w:rsidP="005301AB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7D9C4C63" w14:textId="4727DCC5" w:rsidR="006C1FFB" w:rsidRDefault="00240AB6" w:rsidP="005301AB">
      <w:pPr>
        <w:rPr>
          <w:rFonts w:ascii="Times New Roman" w:hAnsi="Times New Roman" w:cs="Times New Roman"/>
          <w:noProof/>
          <w:sz w:val="24"/>
          <w:szCs w:val="24"/>
        </w:rPr>
      </w:pPr>
      <w:bookmarkStart w:id="14" w:name="_Toc103689909"/>
      <w:r w:rsidRPr="00240AB6"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t>SOME INSIGHTS INTO THE PROJECT DEV</w:t>
      </w:r>
      <w:bookmarkEnd w:id="14"/>
      <w:r>
        <w:rPr>
          <w:rFonts w:ascii="Times New Roman" w:hAnsi="Times New Roman" w:cs="Times New Roman"/>
          <w:color w:val="auto"/>
          <w:sz w:val="28"/>
          <w:szCs w:val="24"/>
        </w:rPr>
        <w:t>.</w:t>
      </w:r>
    </w:p>
    <w:p w14:paraId="427D1569" w14:textId="6A461179" w:rsidR="005301AB" w:rsidRDefault="00DE13F1" w:rsidP="0068685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First, new database was created in MongoDB cluster and configuring it to access from any machine. After the database was successfully created, the connection string was copied.</w:t>
      </w:r>
    </w:p>
    <w:p w14:paraId="1D1938FC" w14:textId="18BF9F2A" w:rsidR="00DE13F1" w:rsidRDefault="00DE13F1" w:rsidP="00DE13F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93170C3" w14:textId="6CA8FDE3" w:rsidR="00DE13F1" w:rsidRDefault="00CB335A" w:rsidP="0068685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Created a folder named ‘Backend API’ and opened it in VS Code. Using npm init inialized an emty node project.</w:t>
      </w:r>
    </w:p>
    <w:p w14:paraId="4BAF51DA" w14:textId="77777777" w:rsidR="00CB335A" w:rsidRPr="00CB335A" w:rsidRDefault="00CB335A" w:rsidP="00CB335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A20E99F" w14:textId="5DC77D82" w:rsidR="00CB335A" w:rsidRDefault="00CB335A" w:rsidP="0068685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Installed the needed dependencies such as express, cors, body-parser, mongoose and nodemon. </w:t>
      </w:r>
      <w:hyperlink r:id="rId25" w:history="1">
        <w:r w:rsidRPr="00B9226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Env-cmd@8.0.2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was also installed to get control over the environment varibles (MONGODB_URI was added as an environmental variable)</w:t>
      </w:r>
    </w:p>
    <w:p w14:paraId="6E7EA209" w14:textId="77777777" w:rsidR="00CB335A" w:rsidRPr="00CB335A" w:rsidRDefault="00CB335A" w:rsidP="00CB335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926BF1D" w14:textId="1967E461" w:rsidR="00CB335A" w:rsidRDefault="003F6FA4" w:rsidP="0068685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Created a model class named ‘Product Offer’ and a Route class the HTTP endpoints were implemented with required logics.</w:t>
      </w:r>
    </w:p>
    <w:p w14:paraId="40CF8EAB" w14:textId="77777777" w:rsidR="003F6FA4" w:rsidRPr="003F6FA4" w:rsidRDefault="003F6FA4" w:rsidP="003F6FA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1B1106A" w14:textId="4E64C59B" w:rsidR="003F6FA4" w:rsidRDefault="00736AA3" w:rsidP="0068685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Created the server.JS file which is the main JS file responsible in calling the service implemented. The mongoDB_uri was called from the enviroment variable and port 3000 was used to run the service in the local machine.</w:t>
      </w:r>
    </w:p>
    <w:p w14:paraId="52B352A2" w14:textId="77777777" w:rsidR="0097724F" w:rsidRPr="0097724F" w:rsidRDefault="0097724F" w:rsidP="0097724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AFDA4ED" w14:textId="1840561C" w:rsidR="00915C4D" w:rsidRDefault="0097724F" w:rsidP="0097724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Product-Offer Model Structure.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325"/>
        <w:gridCol w:w="2700"/>
        <w:gridCol w:w="1885"/>
      </w:tblGrid>
      <w:tr w:rsidR="001B3567" w14:paraId="711AFBB8" w14:textId="77777777" w:rsidTr="001B35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25" w:type="dxa"/>
          </w:tcPr>
          <w:p w14:paraId="6DFECB54" w14:textId="0E5CAECE" w:rsidR="007E734F" w:rsidRDefault="007E734F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Column Name</w:t>
            </w:r>
          </w:p>
        </w:tc>
        <w:tc>
          <w:tcPr>
            <w:tcW w:w="2700" w:type="dxa"/>
          </w:tcPr>
          <w:p w14:paraId="62CB4036" w14:textId="66D441EB" w:rsidR="007E734F" w:rsidRDefault="007E734F" w:rsidP="009772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Data-type</w:t>
            </w:r>
          </w:p>
        </w:tc>
        <w:tc>
          <w:tcPr>
            <w:tcW w:w="1885" w:type="dxa"/>
          </w:tcPr>
          <w:p w14:paraId="2A6B4AA2" w14:textId="1D166CBF" w:rsidR="007E734F" w:rsidRDefault="007E734F" w:rsidP="009772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</w:tr>
      <w:tr w:rsidR="001B3567" w14:paraId="21EEE4C7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337BE00" w14:textId="72BE6028" w:rsidR="007E734F" w:rsidRDefault="003D500C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productName</w:t>
            </w:r>
          </w:p>
        </w:tc>
        <w:tc>
          <w:tcPr>
            <w:tcW w:w="2700" w:type="dxa"/>
          </w:tcPr>
          <w:p w14:paraId="7C80DF16" w14:textId="66B5922F" w:rsidR="007E734F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76FB4E11" w14:textId="61D47041" w:rsidR="007E734F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7E734F" w14:paraId="5D7762F9" w14:textId="77777777" w:rsidTr="001B35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4CB70D8" w14:textId="0689C270" w:rsidR="007E734F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productPrice</w:t>
            </w:r>
          </w:p>
        </w:tc>
        <w:tc>
          <w:tcPr>
            <w:tcW w:w="2700" w:type="dxa"/>
          </w:tcPr>
          <w:p w14:paraId="6BB50467" w14:textId="4E0F34F3" w:rsidR="007E734F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</w:p>
        </w:tc>
        <w:tc>
          <w:tcPr>
            <w:tcW w:w="1885" w:type="dxa"/>
          </w:tcPr>
          <w:p w14:paraId="1A76DFE0" w14:textId="4E0FA6D9" w:rsidR="007E734F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1B3567" w14:paraId="244F3941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81CD90D" w14:textId="7AC1349C" w:rsidR="007E734F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productDiscount</w:t>
            </w:r>
          </w:p>
        </w:tc>
        <w:tc>
          <w:tcPr>
            <w:tcW w:w="2700" w:type="dxa"/>
          </w:tcPr>
          <w:p w14:paraId="15BFA576" w14:textId="39A6C638" w:rsidR="007E734F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</w:p>
        </w:tc>
        <w:tc>
          <w:tcPr>
            <w:tcW w:w="1885" w:type="dxa"/>
          </w:tcPr>
          <w:p w14:paraId="743B5C42" w14:textId="4980AB06" w:rsidR="007E734F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7E734F" w14:paraId="3222278B" w14:textId="77777777" w:rsidTr="001B35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E542E09" w14:textId="189B6366" w:rsidR="007E734F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offerPrice</w:t>
            </w:r>
          </w:p>
        </w:tc>
        <w:tc>
          <w:tcPr>
            <w:tcW w:w="2700" w:type="dxa"/>
          </w:tcPr>
          <w:p w14:paraId="4E76C451" w14:textId="69A6A8CE" w:rsidR="007E734F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</w:p>
        </w:tc>
        <w:tc>
          <w:tcPr>
            <w:tcW w:w="1885" w:type="dxa"/>
          </w:tcPr>
          <w:p w14:paraId="3D564858" w14:textId="682DD700" w:rsidR="007E734F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817E06" w14:paraId="277E7CAA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AE1D996" w14:textId="5ABC5446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offerDiscount</w:t>
            </w:r>
          </w:p>
        </w:tc>
        <w:tc>
          <w:tcPr>
            <w:tcW w:w="2700" w:type="dxa"/>
          </w:tcPr>
          <w:p w14:paraId="456554EE" w14:textId="1FF08839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</w:p>
        </w:tc>
        <w:tc>
          <w:tcPr>
            <w:tcW w:w="1885" w:type="dxa"/>
          </w:tcPr>
          <w:p w14:paraId="5B780C58" w14:textId="419E0254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817E06" w14:paraId="14E66DF0" w14:textId="77777777" w:rsidTr="001B35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C4D3D" w14:textId="216ABCC2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offerDescription</w:t>
            </w:r>
          </w:p>
        </w:tc>
        <w:tc>
          <w:tcPr>
            <w:tcW w:w="2700" w:type="dxa"/>
          </w:tcPr>
          <w:p w14:paraId="43ABF01B" w14:textId="5C4D3534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36271892" w14:textId="65CC167F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817E06" w14:paraId="4DC07403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D9190A" w14:textId="6F0A4193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offerEndDate</w:t>
            </w:r>
          </w:p>
        </w:tc>
        <w:tc>
          <w:tcPr>
            <w:tcW w:w="2700" w:type="dxa"/>
          </w:tcPr>
          <w:p w14:paraId="7EA24B7A" w14:textId="18FEEF9F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33368606" w14:textId="6187F900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817E06" w14:paraId="67B3A008" w14:textId="77777777" w:rsidTr="001B35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418512B" w14:textId="29ABA7BF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offerStatus</w:t>
            </w:r>
          </w:p>
        </w:tc>
        <w:tc>
          <w:tcPr>
            <w:tcW w:w="2700" w:type="dxa"/>
          </w:tcPr>
          <w:p w14:paraId="43EECE0A" w14:textId="073B778A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3B63334B" w14:textId="3868604C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  <w:tr w:rsidR="00817E06" w14:paraId="03F9A6C9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8ABF833" w14:textId="2B1ED781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productImage</w:t>
            </w:r>
          </w:p>
        </w:tc>
        <w:tc>
          <w:tcPr>
            <w:tcW w:w="2700" w:type="dxa"/>
          </w:tcPr>
          <w:p w14:paraId="185D8CB4" w14:textId="0F659545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57EB9681" w14:textId="4207BB40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False</w:t>
            </w:r>
          </w:p>
        </w:tc>
      </w:tr>
      <w:tr w:rsidR="00817E06" w14:paraId="3DE0873F" w14:textId="77777777" w:rsidTr="001B35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8844381" w14:textId="4409C1D3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productDescription</w:t>
            </w:r>
          </w:p>
        </w:tc>
        <w:tc>
          <w:tcPr>
            <w:tcW w:w="2700" w:type="dxa"/>
          </w:tcPr>
          <w:p w14:paraId="251E620A" w14:textId="471C2B04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String</w:t>
            </w:r>
          </w:p>
        </w:tc>
        <w:tc>
          <w:tcPr>
            <w:tcW w:w="1885" w:type="dxa"/>
          </w:tcPr>
          <w:p w14:paraId="19A3D9A0" w14:textId="30A5B874" w:rsidR="00817E06" w:rsidRDefault="00817E06" w:rsidP="00977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False</w:t>
            </w:r>
          </w:p>
        </w:tc>
      </w:tr>
      <w:tr w:rsidR="00817E06" w14:paraId="5A744B58" w14:textId="77777777" w:rsidTr="001B3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45F0D4E" w14:textId="6B4620A0" w:rsidR="00817E06" w:rsidRDefault="00817E06" w:rsidP="0097724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userCount</w:t>
            </w:r>
          </w:p>
        </w:tc>
        <w:tc>
          <w:tcPr>
            <w:tcW w:w="2700" w:type="dxa"/>
          </w:tcPr>
          <w:p w14:paraId="6D8E29C6" w14:textId="0699F7BE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Number</w:t>
            </w:r>
          </w:p>
        </w:tc>
        <w:tc>
          <w:tcPr>
            <w:tcW w:w="1885" w:type="dxa"/>
          </w:tcPr>
          <w:p w14:paraId="01E572DD" w14:textId="60A20059" w:rsidR="00817E06" w:rsidRDefault="00817E06" w:rsidP="00977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True</w:t>
            </w:r>
          </w:p>
        </w:tc>
      </w:tr>
    </w:tbl>
    <w:p w14:paraId="77343ED8" w14:textId="77777777" w:rsidR="0097724F" w:rsidRPr="0097724F" w:rsidRDefault="0097724F" w:rsidP="0097724F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68470BCA" w14:textId="5F29CE60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6A8AA7FE" w14:textId="4A8769C4" w:rsidR="005301AB" w:rsidRPr="00D065EC" w:rsidRDefault="00D065EC" w:rsidP="00D065E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HTTP Endpoint URL implemented on Product-Offer Service</w:t>
      </w:r>
    </w:p>
    <w:tbl>
      <w:tblPr>
        <w:tblStyle w:val="GridTable4"/>
        <w:tblW w:w="9071" w:type="dxa"/>
        <w:tblLook w:val="04A0" w:firstRow="1" w:lastRow="0" w:firstColumn="1" w:lastColumn="0" w:noHBand="0" w:noVBand="1"/>
      </w:tblPr>
      <w:tblGrid>
        <w:gridCol w:w="1190"/>
        <w:gridCol w:w="1445"/>
        <w:gridCol w:w="6436"/>
      </w:tblGrid>
      <w:tr w:rsidR="000F4BB8" w14:paraId="1184E693" w14:textId="77777777" w:rsidTr="00F15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4DDBB146" w14:textId="15A83610" w:rsidR="000F4BB8" w:rsidRDefault="000F4BB8" w:rsidP="00F15E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 Method</w:t>
            </w:r>
          </w:p>
        </w:tc>
        <w:tc>
          <w:tcPr>
            <w:tcW w:w="1460" w:type="dxa"/>
          </w:tcPr>
          <w:p w14:paraId="002CAC24" w14:textId="5A29EB23" w:rsidR="000F4BB8" w:rsidRDefault="000F4BB8" w:rsidP="00F15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Short Description</w:t>
            </w:r>
          </w:p>
        </w:tc>
        <w:tc>
          <w:tcPr>
            <w:tcW w:w="6488" w:type="dxa"/>
          </w:tcPr>
          <w:p w14:paraId="4CD48F29" w14:textId="67493B51" w:rsidR="000F4BB8" w:rsidRDefault="000F4BB8" w:rsidP="00F15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Endpoint URL</w:t>
            </w:r>
          </w:p>
        </w:tc>
      </w:tr>
      <w:tr w:rsidR="000F4BB8" w14:paraId="3E3F1A22" w14:textId="77777777" w:rsidTr="00F1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28E4CA0" w14:textId="2A3B8F19" w:rsidR="000F4BB8" w:rsidRDefault="000F4BB8" w:rsidP="000F4BB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POST</w:t>
            </w:r>
          </w:p>
        </w:tc>
        <w:tc>
          <w:tcPr>
            <w:tcW w:w="1460" w:type="dxa"/>
          </w:tcPr>
          <w:p w14:paraId="181E6AF2" w14:textId="2A9A90B8" w:rsidR="000F4BB8" w:rsidRDefault="000F4BB8" w:rsidP="000F4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Add new product offers.</w:t>
            </w:r>
          </w:p>
        </w:tc>
        <w:tc>
          <w:tcPr>
            <w:tcW w:w="6488" w:type="dxa"/>
          </w:tcPr>
          <w:p w14:paraId="61F99111" w14:textId="7734EBFB" w:rsidR="000F4BB8" w:rsidRDefault="000F4BB8" w:rsidP="000F4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http://localhost:3000/productOffer/addProductOffer</w:t>
            </w:r>
          </w:p>
        </w:tc>
      </w:tr>
      <w:tr w:rsidR="000F4BB8" w14:paraId="0AA95D19" w14:textId="77777777" w:rsidTr="00F15E68">
        <w:trPr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5DA65D8" w14:textId="4B50AFD1" w:rsidR="000F4BB8" w:rsidRDefault="000F4BB8" w:rsidP="000F4BB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</w:t>
            </w:r>
          </w:p>
        </w:tc>
        <w:tc>
          <w:tcPr>
            <w:tcW w:w="1460" w:type="dxa"/>
          </w:tcPr>
          <w:p w14:paraId="7681BAA0" w14:textId="1E8D686F" w:rsidR="000F4BB8" w:rsidRDefault="000F4BB8" w:rsidP="000F4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 all available product offers.</w:t>
            </w:r>
          </w:p>
        </w:tc>
        <w:tc>
          <w:tcPr>
            <w:tcW w:w="6488" w:type="dxa"/>
          </w:tcPr>
          <w:p w14:paraId="69E17DF0" w14:textId="48EB1ECB" w:rsidR="000F4BB8" w:rsidRDefault="000F4BB8" w:rsidP="000F4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http://localhost:3000/productOffer/getAllProductOffers</w:t>
            </w:r>
          </w:p>
        </w:tc>
      </w:tr>
      <w:tr w:rsidR="000F4BB8" w14:paraId="753F381A" w14:textId="77777777" w:rsidTr="00F1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E6533B1" w14:textId="385FEC5E" w:rsidR="000F4BB8" w:rsidRDefault="000F4BB8" w:rsidP="000F4BB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</w:t>
            </w:r>
          </w:p>
        </w:tc>
        <w:tc>
          <w:tcPr>
            <w:tcW w:w="1460" w:type="dxa"/>
          </w:tcPr>
          <w:p w14:paraId="2B7CDC34" w14:textId="0713CE1C" w:rsidR="000F4BB8" w:rsidRDefault="000F4BB8" w:rsidP="000F4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 Product offer details by offer ID.</w:t>
            </w:r>
          </w:p>
        </w:tc>
        <w:tc>
          <w:tcPr>
            <w:tcW w:w="6488" w:type="dxa"/>
          </w:tcPr>
          <w:p w14:paraId="701874A1" w14:textId="5D08B24E" w:rsidR="000F4BB8" w:rsidRDefault="000F4BB8" w:rsidP="000F4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http://localhost:3000/productOffer/getProductOfferById/:id</w:t>
            </w:r>
          </w:p>
        </w:tc>
      </w:tr>
      <w:tr w:rsidR="00B63FAD" w14:paraId="6C43FE74" w14:textId="77777777" w:rsidTr="00F15E6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55821C7" w14:textId="486CCA7C" w:rsidR="00B63FAD" w:rsidRDefault="00B63FAD" w:rsidP="00B63FA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PUT</w:t>
            </w:r>
          </w:p>
        </w:tc>
        <w:tc>
          <w:tcPr>
            <w:tcW w:w="1460" w:type="dxa"/>
          </w:tcPr>
          <w:p w14:paraId="71148B28" w14:textId="4C717161" w:rsidR="00B63FAD" w:rsidRDefault="00B63FAD" w:rsidP="00B6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Update Product offer details</w:t>
            </w:r>
          </w:p>
        </w:tc>
        <w:tc>
          <w:tcPr>
            <w:tcW w:w="6488" w:type="dxa"/>
          </w:tcPr>
          <w:p w14:paraId="3C2B82C1" w14:textId="1C92F7B7" w:rsidR="00B63FAD" w:rsidRDefault="00B63FAD" w:rsidP="00B6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http://localhost:3000/productOffer/updateProductOfferById/:id</w:t>
            </w:r>
          </w:p>
        </w:tc>
      </w:tr>
      <w:tr w:rsidR="00B63FAD" w14:paraId="265A749D" w14:textId="77777777" w:rsidTr="00F1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687DA315" w14:textId="5C0134CB" w:rsidR="00B63FAD" w:rsidRDefault="00B63FAD" w:rsidP="00B63FA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DELETE</w:t>
            </w:r>
          </w:p>
        </w:tc>
        <w:tc>
          <w:tcPr>
            <w:tcW w:w="1460" w:type="dxa"/>
          </w:tcPr>
          <w:p w14:paraId="36E65A6F" w14:textId="476D87E5" w:rsidR="00B63FAD" w:rsidRDefault="00B63FAD" w:rsidP="00B63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Delete product offer detail</w:t>
            </w:r>
          </w:p>
        </w:tc>
        <w:tc>
          <w:tcPr>
            <w:tcW w:w="6488" w:type="dxa"/>
          </w:tcPr>
          <w:p w14:paraId="3E282D31" w14:textId="682AB0D5" w:rsidR="00B63FAD" w:rsidRDefault="00B63FAD" w:rsidP="00B63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http://localhost:3000/productOffer/deleteProductOfferById/:id</w:t>
            </w:r>
          </w:p>
        </w:tc>
      </w:tr>
    </w:tbl>
    <w:p w14:paraId="2EA14414" w14:textId="15B3A53A" w:rsidR="005301AB" w:rsidRDefault="005301AB" w:rsidP="000F4BB8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27D66462" w14:textId="2FA5C37F" w:rsidR="00D06E77" w:rsidRDefault="00D06E77" w:rsidP="00D06E7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Microservice Artchitecture (High-level Diagram)</w:t>
      </w:r>
    </w:p>
    <w:p w14:paraId="6410C543" w14:textId="099B4820" w:rsidR="001C78B5" w:rsidRPr="00D06E77" w:rsidRDefault="00523AFE" w:rsidP="00D06E7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AC76DBA" wp14:editId="2965B6B4">
            <wp:simplePos x="0" y="0"/>
            <wp:positionH relativeFrom="margin">
              <wp:align>left</wp:align>
            </wp:positionH>
            <wp:positionV relativeFrom="margin">
              <wp:posOffset>5059680</wp:posOffset>
            </wp:positionV>
            <wp:extent cx="4046855" cy="2415540"/>
            <wp:effectExtent l="0" t="0" r="0" b="381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11CB0" w14:textId="727C80B4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4A15CB23" w14:textId="59E00665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563D7FE5" w14:textId="10606736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5D642F20" w14:textId="4B8A94D1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69C645E2" w14:textId="6374CD00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5779E2F9" w14:textId="7A055B12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3A83C1F8" w14:textId="6BB50774" w:rsidR="005301AB" w:rsidRDefault="005301AB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07E54876" w14:textId="74D0CED2" w:rsidR="00427A92" w:rsidRDefault="00427A92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26D4DB0D" w14:textId="3B7AFBF9" w:rsidR="00427A92" w:rsidRDefault="00427A92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660E3057" w14:textId="5A08FA92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  <w:bookmarkStart w:id="15" w:name="_Toc103689910"/>
      <w:r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t>PROJECT STRUCTURE</w:t>
      </w:r>
      <w:bookmarkEnd w:id="15"/>
    </w:p>
    <w:p w14:paraId="779BB32C" w14:textId="5E7311E8" w:rsidR="0022100B" w:rsidRDefault="00404297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Theme="majorEastAsia" w:hAnsi="Times New Roman" w:cs="Times New Roman"/>
          <w:caps/>
          <w:noProof/>
          <w:color w:val="auto"/>
          <w:sz w:val="28"/>
          <w:szCs w:val="24"/>
        </w:rPr>
        <w:lastRenderedPageBreak/>
        <w:drawing>
          <wp:inline distT="0" distB="0" distL="0" distR="0" wp14:anchorId="7F82DBAD" wp14:editId="6842D73A">
            <wp:extent cx="2964437" cy="4381880"/>
            <wp:effectExtent l="0" t="0" r="7620" b="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F0BC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588E4AE5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466E17C2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6FA9D5E1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610FA833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1AC41C9B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7D4862F9" w14:textId="77777777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1290CF66" w14:textId="6747C7C6" w:rsidR="0022100B" w:rsidRDefault="0022100B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47C7F2DC" w14:textId="77777777" w:rsidR="00404297" w:rsidRDefault="00404297" w:rsidP="00F37D86">
      <w:pPr>
        <w:rPr>
          <w:rStyle w:val="Heading2Char"/>
          <w:rFonts w:ascii="Times New Roman" w:hAnsi="Times New Roman" w:cs="Times New Roman"/>
          <w:color w:val="auto"/>
          <w:sz w:val="28"/>
          <w:szCs w:val="24"/>
        </w:rPr>
      </w:pPr>
    </w:p>
    <w:p w14:paraId="6CB037DF" w14:textId="1829B1A5" w:rsidR="00F37D86" w:rsidRDefault="00F37D86" w:rsidP="00F37D86">
      <w:pPr>
        <w:rPr>
          <w:rFonts w:ascii="Times New Roman" w:hAnsi="Times New Roman" w:cs="Times New Roman"/>
          <w:color w:val="auto"/>
          <w:sz w:val="28"/>
          <w:szCs w:val="24"/>
        </w:rPr>
      </w:pPr>
      <w:bookmarkStart w:id="16" w:name="_Toc103689911"/>
      <w:r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t>Docker configuration</w:t>
      </w:r>
      <w:bookmarkEnd w:id="16"/>
      <w:r>
        <w:rPr>
          <w:rFonts w:ascii="Times New Roman" w:hAnsi="Times New Roman" w:cs="Times New Roman"/>
          <w:color w:val="auto"/>
          <w:sz w:val="28"/>
          <w:szCs w:val="24"/>
        </w:rPr>
        <w:t>.</w:t>
      </w:r>
    </w:p>
    <w:p w14:paraId="2BCA408B" w14:textId="55545D8E" w:rsidR="00623B01" w:rsidRPr="0022100B" w:rsidRDefault="00623B01" w:rsidP="0022100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Created the DockerFile.</w:t>
      </w:r>
    </w:p>
    <w:p w14:paraId="0CF0BB46" w14:textId="5301DED7" w:rsidR="0022100B" w:rsidRPr="0022100B" w:rsidRDefault="0022100B" w:rsidP="0022100B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407970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 xml:space="preserve">**These are not screenshots, I direclty pasted from </w:t>
      </w: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VS Code</w:t>
      </w:r>
      <w:r w:rsidRPr="00407970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 xml:space="preserve"> but did not clear the formatting. This gives the same apperance of the code and commenting and components visibility.</w:t>
      </w:r>
    </w:p>
    <w:p w14:paraId="22005D74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210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latest</w:t>
      </w:r>
      <w:proofErr w:type="gramEnd"/>
    </w:p>
    <w:p w14:paraId="030DE9C9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E71CD" w14:textId="59D297D4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6A9955"/>
          <w:sz w:val="21"/>
          <w:szCs w:val="21"/>
        </w:rPr>
        <w:t># Set working directory</w:t>
      </w:r>
    </w:p>
    <w:p w14:paraId="55F09EA3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mkdir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/usr/src/app</w:t>
      </w:r>
    </w:p>
    <w:p w14:paraId="0B02C9E8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/usr/src</w:t>
      </w:r>
    </w:p>
    <w:p w14:paraId="050871F9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0902C6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6A9955"/>
          <w:sz w:val="21"/>
          <w:szCs w:val="21"/>
        </w:rPr>
        <w:t># add `/usr/src/node_modules/.bin` to $PATH</w:t>
      </w:r>
    </w:p>
    <w:p w14:paraId="64BC2AF0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ENV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/usr/src/node_modules/.</w:t>
      </w:r>
      <w:proofErr w:type="gramStart"/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bin:$</w:t>
      </w:r>
      <w:proofErr w:type="gramEnd"/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</w:p>
    <w:p w14:paraId="21C81E31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B11F3" w14:textId="42B057F9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6A9955"/>
          <w:sz w:val="21"/>
          <w:szCs w:val="21"/>
        </w:rPr>
        <w:t># Install and cache app dependencies</w:t>
      </w:r>
    </w:p>
    <w:p w14:paraId="162C4A15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ADD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package.json</w:t>
      </w:r>
      <w:proofErr w:type="gramEnd"/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/usr/src/package.json</w:t>
      </w:r>
    </w:p>
    <w:p w14:paraId="3C22C0F3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proofErr w:type="gramEnd"/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14:paraId="1C510265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5A78B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</w:p>
    <w:p w14:paraId="21896AF2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D88BAC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3001</w:t>
      </w:r>
    </w:p>
    <w:p w14:paraId="21732372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239DB6" w14:textId="62EF5548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6A9955"/>
          <w:sz w:val="21"/>
          <w:szCs w:val="21"/>
        </w:rPr>
        <w:t># Start app</w:t>
      </w:r>
    </w:p>
    <w:p w14:paraId="46662C07" w14:textId="12A7963C" w:rsid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22100B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22100B">
        <w:rPr>
          <w:rFonts w:ascii="Consolas" w:eastAsia="Times New Roman" w:hAnsi="Consolas" w:cs="Times New Roman"/>
          <w:color w:val="CE9178"/>
          <w:sz w:val="21"/>
          <w:szCs w:val="21"/>
        </w:rPr>
        <w:t>"npm"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2210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00B">
        <w:rPr>
          <w:rFonts w:ascii="Consolas" w:eastAsia="Times New Roman" w:hAnsi="Consolas" w:cs="Times New Roman"/>
          <w:color w:val="CE9178"/>
          <w:sz w:val="21"/>
          <w:szCs w:val="21"/>
        </w:rPr>
        <w:t>"start"</w:t>
      </w:r>
      <w:r w:rsidRPr="0022100B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14:paraId="423B3591" w14:textId="77777777" w:rsidR="0022100B" w:rsidRPr="0022100B" w:rsidRDefault="0022100B" w:rsidP="00221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A925BD" w14:textId="77777777" w:rsidR="00623B01" w:rsidRPr="00623B01" w:rsidRDefault="00623B01" w:rsidP="00623B0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655119F" w14:textId="6E6A776D" w:rsidR="00427A92" w:rsidRDefault="00370F5C" w:rsidP="00370F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Authenticated in docker hub.</w:t>
      </w:r>
    </w:p>
    <w:p w14:paraId="0574918E" w14:textId="7875BAF3" w:rsidR="00370F5C" w:rsidRDefault="00370F5C" w:rsidP="00370F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6CCC387" w14:textId="524994D5" w:rsidR="00370F5C" w:rsidRDefault="006A6E43" w:rsidP="00370F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C9F809B" wp14:editId="208E1216">
            <wp:simplePos x="0" y="0"/>
            <wp:positionH relativeFrom="margin">
              <wp:posOffset>-53340</wp:posOffset>
            </wp:positionH>
            <wp:positionV relativeFrom="margin">
              <wp:posOffset>5840730</wp:posOffset>
            </wp:positionV>
            <wp:extent cx="5486400" cy="1536700"/>
            <wp:effectExtent l="0" t="0" r="0" b="635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C46">
        <w:rPr>
          <w:rFonts w:ascii="Times New Roman" w:hAnsi="Times New Roman" w:cs="Times New Roman"/>
          <w:noProof/>
          <w:sz w:val="24"/>
          <w:szCs w:val="24"/>
        </w:rPr>
        <w:t>Issued the docker build command to add the project to a container.</w:t>
      </w:r>
    </w:p>
    <w:p w14:paraId="0BF26D2B" w14:textId="5051196F" w:rsidR="007F7C46" w:rsidRPr="007F7C46" w:rsidRDefault="007F7C46" w:rsidP="007F7C46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7E8D56D6" w14:textId="77F4901D" w:rsidR="00427A92" w:rsidRDefault="00427A92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7C49AB35" w14:textId="6A650422" w:rsidR="00862CC7" w:rsidRDefault="00862CC7" w:rsidP="00862CC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Listed down the </w:t>
      </w:r>
      <w:r w:rsidR="004315A6">
        <w:rPr>
          <w:rFonts w:ascii="Times New Roman" w:hAnsi="Times New Roman" w:cs="Times New Roman"/>
          <w:noProof/>
          <w:sz w:val="24"/>
          <w:szCs w:val="24"/>
        </w:rPr>
        <w:t>image using docker images ls command.</w:t>
      </w:r>
    </w:p>
    <w:p w14:paraId="405C734E" w14:textId="339EF118" w:rsidR="004315A6" w:rsidRDefault="007E6121" w:rsidP="004315A6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D1ADB9" wp14:editId="669E947C">
            <wp:extent cx="5486400" cy="177482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0A9F" w14:textId="637D4D3C" w:rsidR="007E6121" w:rsidRDefault="007E6121" w:rsidP="007E61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View the files in the created image</w:t>
      </w:r>
    </w:p>
    <w:p w14:paraId="56D6B049" w14:textId="2370826C" w:rsidR="007E6121" w:rsidRPr="007E6121" w:rsidRDefault="007E6121" w:rsidP="007E612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82AF3" wp14:editId="20CDD9B9">
            <wp:extent cx="5486400" cy="19850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B1E7" w14:textId="697CF26A" w:rsidR="00427A92" w:rsidRDefault="004B0290" w:rsidP="004B029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Run the docker image and check the status.</w:t>
      </w:r>
    </w:p>
    <w:p w14:paraId="796CA9F1" w14:textId="58C06FCC" w:rsidR="004B0290" w:rsidRDefault="004B0290" w:rsidP="004B029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98DB8A7" w14:textId="2D459AEC" w:rsidR="004B0290" w:rsidRDefault="004B0290" w:rsidP="004B029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docker run -p 8080:3000 product-offer-app</w:t>
      </w:r>
    </w:p>
    <w:p w14:paraId="6255266D" w14:textId="77B00381" w:rsidR="004B0290" w:rsidRDefault="004B0290" w:rsidP="004B029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68358E3" w14:textId="51C91DC8" w:rsidR="004B0290" w:rsidRDefault="004B0290" w:rsidP="004B029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Pushed to docker hub repository.</w:t>
      </w:r>
    </w:p>
    <w:p w14:paraId="2B886D7B" w14:textId="6FFBBAFE" w:rsidR="004B0290" w:rsidRDefault="004B0290" w:rsidP="004B029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741978A" w14:textId="4ED2EDD2" w:rsidR="00AF4814" w:rsidRDefault="00AF4814" w:rsidP="00AF481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Issued the docker build command.</w:t>
      </w:r>
    </w:p>
    <w:p w14:paraId="04318C8F" w14:textId="77777777" w:rsidR="00AF4814" w:rsidRDefault="00AF4814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0CFA636A" w14:textId="7BE9F4BB" w:rsidR="00AF4814" w:rsidRDefault="00AF4814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docker build -t sanjay8330/sliit-y4-2021:v1</w:t>
      </w:r>
    </w:p>
    <w:p w14:paraId="595E9F45" w14:textId="1E11054B" w:rsidR="00AF4814" w:rsidRDefault="00AF4814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0E04BEF4" w14:textId="7D1EF606" w:rsidR="00AF4814" w:rsidRDefault="00AF4814" w:rsidP="00AF481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Pushed the image to the repository.</w:t>
      </w:r>
    </w:p>
    <w:p w14:paraId="27D1462F" w14:textId="227E323F" w:rsidR="00AF4814" w:rsidRDefault="00AF4814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AAD4F62" w14:textId="77777777" w:rsidR="00AF4814" w:rsidRDefault="00AF4814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Docker push sanjay8330/sliit-y4-2021:v1</w:t>
      </w:r>
    </w:p>
    <w:p w14:paraId="5034AC81" w14:textId="77777777" w:rsidR="00F20462" w:rsidRDefault="00F20462" w:rsidP="00AF481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24ED1FD" w14:textId="77777777" w:rsidR="00F20462" w:rsidRDefault="00F20462" w:rsidP="00F20462">
      <w:pPr>
        <w:rPr>
          <w:rFonts w:ascii="Times New Roman" w:hAnsi="Times New Roman" w:cs="Times New Roman"/>
          <w:noProof/>
          <w:sz w:val="24"/>
          <w:szCs w:val="24"/>
        </w:rPr>
      </w:pPr>
    </w:p>
    <w:p w14:paraId="2F164096" w14:textId="77777777" w:rsidR="00F20462" w:rsidRDefault="00F20462" w:rsidP="00F2046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View the image on docker hub.</w:t>
      </w:r>
    </w:p>
    <w:p w14:paraId="5E5A6510" w14:textId="1EF163B1" w:rsidR="00AF4814" w:rsidRPr="00F20462" w:rsidRDefault="00551249" w:rsidP="00F2046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8A472E" wp14:editId="08C227B0">
            <wp:extent cx="5912078" cy="36423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98" cy="36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814" w:rsidRPr="00F2046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84468E7" w14:textId="464D0519" w:rsidR="00427A92" w:rsidRDefault="00340B48" w:rsidP="005301A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95971" wp14:editId="522330F9">
            <wp:extent cx="5906012" cy="310134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38" cy="31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6F2" w14:textId="77777777" w:rsidR="00427A92" w:rsidRDefault="00427A92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0B7B0D08" w14:textId="7C7B79BC" w:rsidR="00427A92" w:rsidRDefault="00427A92" w:rsidP="005301AB">
      <w:pPr>
        <w:rPr>
          <w:rFonts w:ascii="Times New Roman" w:hAnsi="Times New Roman" w:cs="Times New Roman"/>
          <w:noProof/>
          <w:sz w:val="24"/>
          <w:szCs w:val="24"/>
        </w:rPr>
      </w:pPr>
    </w:p>
    <w:p w14:paraId="40D2B197" w14:textId="1D5259DE" w:rsidR="00675B42" w:rsidRDefault="00675B42" w:rsidP="00675B42">
      <w:pPr>
        <w:rPr>
          <w:rFonts w:ascii="Times New Roman" w:hAnsi="Times New Roman" w:cs="Times New Roman"/>
          <w:color w:val="auto"/>
          <w:sz w:val="28"/>
          <w:szCs w:val="24"/>
        </w:rPr>
      </w:pPr>
      <w:bookmarkStart w:id="17" w:name="_Toc103689912"/>
      <w:r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t>Kubernetes configuration</w:t>
      </w:r>
      <w:bookmarkEnd w:id="17"/>
      <w:r>
        <w:rPr>
          <w:rFonts w:ascii="Times New Roman" w:hAnsi="Times New Roman" w:cs="Times New Roman"/>
          <w:color w:val="auto"/>
          <w:sz w:val="28"/>
          <w:szCs w:val="24"/>
        </w:rPr>
        <w:t>.</w:t>
      </w:r>
    </w:p>
    <w:p w14:paraId="0F4E7217" w14:textId="658D06EA" w:rsidR="00427A92" w:rsidRDefault="00675B42" w:rsidP="00675B4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Created a free account in Google cloud to use Kuberneyes services.</w:t>
      </w:r>
    </w:p>
    <w:p w14:paraId="6E4F31DF" w14:textId="0762C40D" w:rsidR="00675B42" w:rsidRDefault="00675B42" w:rsidP="00675B4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0B8561E" w14:textId="46BA0515" w:rsidR="00427A92" w:rsidRDefault="00140413" w:rsidP="005301A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1EA25603" wp14:editId="685C3F34">
            <wp:simplePos x="0" y="0"/>
            <wp:positionH relativeFrom="margin">
              <wp:posOffset>-541020</wp:posOffset>
            </wp:positionH>
            <wp:positionV relativeFrom="margin">
              <wp:posOffset>1089660</wp:posOffset>
            </wp:positionV>
            <wp:extent cx="6685915" cy="2628900"/>
            <wp:effectExtent l="0" t="0" r="635" b="0"/>
            <wp:wrapSquare wrapText="bothSides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731">
        <w:rPr>
          <w:rFonts w:ascii="Times New Roman" w:hAnsi="Times New Roman" w:cs="Times New Roman"/>
          <w:noProof/>
          <w:sz w:val="24"/>
          <w:szCs w:val="24"/>
        </w:rPr>
        <w:t>Created a cluster in Kubernetes and added the docker container.</w:t>
      </w:r>
    </w:p>
    <w:p w14:paraId="491F4D01" w14:textId="6C114A1D" w:rsidR="00140413" w:rsidRPr="00140413" w:rsidRDefault="00140413" w:rsidP="0014041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3C8AD38" wp14:editId="7F9F3433">
            <wp:simplePos x="0" y="0"/>
            <wp:positionH relativeFrom="margin">
              <wp:posOffset>-518160</wp:posOffset>
            </wp:positionH>
            <wp:positionV relativeFrom="margin">
              <wp:posOffset>3992880</wp:posOffset>
            </wp:positionV>
            <wp:extent cx="6608445" cy="2781300"/>
            <wp:effectExtent l="0" t="0" r="1905" b="0"/>
            <wp:wrapSquare wrapText="bothSides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1B3E5" w14:textId="19A28F1A" w:rsidR="00140413" w:rsidRDefault="00140413" w:rsidP="00140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0C58949E" w14:textId="694C152C" w:rsidR="00140413" w:rsidRDefault="00140413" w:rsidP="00140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26D51FA3" w14:textId="592B8435" w:rsidR="00140413" w:rsidRDefault="00140413" w:rsidP="00140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082B6E23" w14:textId="052CE738" w:rsidR="00140413" w:rsidRDefault="00140413" w:rsidP="00140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26AF1328" w14:textId="5D88AEE0" w:rsidR="00140413" w:rsidRDefault="00140413" w:rsidP="0014041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deployment.yaml File</w:t>
      </w:r>
      <w:r w:rsidR="00933C2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6307E60" w14:textId="1F8150A5" w:rsidR="00242B89" w:rsidRDefault="00242B89" w:rsidP="00242B89">
      <w:pPr>
        <w:ind w:left="360"/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242B89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lastRenderedPageBreak/>
        <w:t>**These are not screenshots, I direclty pasted from VS Code but did not clear the formatting. This gives the same apperance of the code and commenting and components visibility.</w:t>
      </w:r>
    </w:p>
    <w:p w14:paraId="7E904D71" w14:textId="2CBB4982" w:rsidR="00140413" w:rsidRPr="00662AF5" w:rsidRDefault="00242B89" w:rsidP="00662AF5">
      <w:pPr>
        <w:ind w:left="360"/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**</w:t>
      </w:r>
      <w:r w:rsidR="00662AF5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I removed some unnecessary configuration in this yaml file below. But did not modify the original one I obtained from Kubernetes. (Not Modidifed in GitHub File)</w:t>
      </w:r>
    </w:p>
    <w:p w14:paraId="78926CCA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24647D8A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3E30F039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67C936B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307279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deployment.kubernetes.io/revision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</w:p>
    <w:p w14:paraId="71A45682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creationTimestamp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"2022-05-06T11:01:24Z"</w:t>
      </w:r>
    </w:p>
    <w:p w14:paraId="4897AF2A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generation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E27B47F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446EF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6061B2E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managedFields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F696D9" w14:textId="4AF4597C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5506123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manager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GoogleCloudConsole</w:t>
      </w:r>
    </w:p>
    <w:p w14:paraId="64F6C7D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operation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Update</w:t>
      </w:r>
    </w:p>
    <w:p w14:paraId="1A56C27B" w14:textId="2587BB01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"2022-05-06T11:01:24Z"</w:t>
      </w:r>
    </w:p>
    <w:p w14:paraId="0D6F9D2D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0DED70D3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</w:p>
    <w:p w14:paraId="690E039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resourceVersion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"1458"</w:t>
      </w:r>
    </w:p>
    <w:p w14:paraId="4B62A69D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9EBA44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progressDeadlineSeconds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</w:p>
    <w:p w14:paraId="3E5C8564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7E761A20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revisionHistoryLimit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13D544CC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BD13A8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A81429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6A1A33BF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4011D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rollingUpdate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F90459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maxSurge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25%</w:t>
      </w:r>
    </w:p>
    <w:p w14:paraId="2A28C0B8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maxUnavailable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25%</w:t>
      </w:r>
    </w:p>
    <w:p w14:paraId="78762C61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RollingUpdate</w:t>
      </w:r>
    </w:p>
    <w:p w14:paraId="689187C3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122DDD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7651F2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creationTimestamp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C32A8E0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856BDF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3F882354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C014C5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E9BFC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sanjay8330/sliit-y4-</w:t>
      </w:r>
      <w:proofErr w:type="gramStart"/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2022:v</w:t>
      </w:r>
      <w:proofErr w:type="gramEnd"/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</w:p>
    <w:p w14:paraId="1D700D71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imagePullPolicy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IfNotPresent</w:t>
      </w:r>
    </w:p>
    <w:p w14:paraId="6EC06617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sliit-y4-2022-1</w:t>
      </w:r>
    </w:p>
    <w:p w14:paraId="6619697A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 {}</w:t>
      </w:r>
    </w:p>
    <w:p w14:paraId="77F0678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terminationMessagePath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/dev/termination-log</w:t>
      </w:r>
    </w:p>
    <w:p w14:paraId="5CC089B2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terminationMessagePolicy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</w:p>
    <w:p w14:paraId="616F61FB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dnsPolicy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ClusterFirst</w:t>
      </w:r>
    </w:p>
    <w:p w14:paraId="090EBEB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restartPolicy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Always</w:t>
      </w:r>
    </w:p>
    <w:p w14:paraId="15B8295C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schedulerName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default-scheduler</w:t>
      </w:r>
    </w:p>
    <w:p w14:paraId="551779F3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securityContext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 {}</w:t>
      </w:r>
    </w:p>
    <w:p w14:paraId="00AE3CB8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terminationGracePeriodSeconds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</w:p>
    <w:p w14:paraId="375BFF5D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60662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availableReplicas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03CDE63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conditions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2C301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lastTransitionTime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"2022-05-06T11:02:01Z"</w:t>
      </w:r>
    </w:p>
    <w:p w14:paraId="5C3EB28F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lastUpdateTime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"2022-05-06T11:02:01Z"</w:t>
      </w:r>
    </w:p>
    <w:p w14:paraId="6C54F29C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Deployment has minimum availability.</w:t>
      </w:r>
    </w:p>
    <w:p w14:paraId="11EC42A3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reason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MinimumReplicasAvailable</w:t>
      </w:r>
    </w:p>
    <w:p w14:paraId="2FC51359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14:paraId="368416A6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</w:p>
    <w:p w14:paraId="0465A591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lastTransitionTime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"2022-05-06T11:01:24Z"</w:t>
      </w:r>
    </w:p>
    <w:p w14:paraId="4A8D5530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lastUpdateTime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"2022-05-06T11:02:01Z"</w:t>
      </w:r>
    </w:p>
    <w:p w14:paraId="2B09DE0B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ReplicaSet "e-commerce-d454d5597" has successfully progressed.</w:t>
      </w:r>
    </w:p>
    <w:p w14:paraId="34980A0A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reason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NewReplicaSetAvailable</w:t>
      </w:r>
    </w:p>
    <w:p w14:paraId="47C5E465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14:paraId="0DD7CA77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CE9178"/>
          <w:sz w:val="21"/>
          <w:szCs w:val="21"/>
        </w:rPr>
        <w:t>Progressing</w:t>
      </w:r>
    </w:p>
    <w:p w14:paraId="2A7EED8E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observedGeneration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6C2E82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readyReplicas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B412DD4" w14:textId="77777777" w:rsidR="00140413" w:rsidRPr="00140413" w:rsidRDefault="00140413" w:rsidP="0014041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5B5FC8F6" w14:textId="2FE3204A" w:rsidR="00933C2C" w:rsidRDefault="00140413" w:rsidP="00933C2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413">
        <w:rPr>
          <w:rFonts w:ascii="Consolas" w:eastAsia="Times New Roman" w:hAnsi="Consolas" w:cs="Times New Roman"/>
          <w:color w:val="569CD6"/>
          <w:sz w:val="21"/>
          <w:szCs w:val="21"/>
        </w:rPr>
        <w:t>updatedReplicas</w:t>
      </w:r>
      <w:r w:rsidRPr="001404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04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75A8243" w14:textId="264413D7" w:rsidR="00933C2C" w:rsidRP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1CB9EE3B" w14:textId="23F52015" w:rsidR="00933C2C" w:rsidRP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0DDC8685" w14:textId="60215B54" w:rsidR="00933C2C" w:rsidRDefault="00933C2C" w:rsidP="00933C2C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99C80" w14:textId="3DB5C56C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0163A1DF" w14:textId="62B30501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08D3F04D" w14:textId="45B673E4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0388DB55" w14:textId="3452F5C4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27B8261E" w14:textId="5E9B2490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37966D7B" w14:textId="75AEDD22" w:rsidR="00797846" w:rsidRPr="00797846" w:rsidRDefault="00933C2C" w:rsidP="00797846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service.yaml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14:paraId="0841E7B6" w14:textId="77777777" w:rsidR="00797846" w:rsidRPr="00797846" w:rsidRDefault="00797846" w:rsidP="00797846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lastRenderedPageBreak/>
        <w:t>**These are not screenshots, I direclty pasted from VS Code but did not clear the formatting. This gives the same apperance of the code and commenting and components visibility.</w:t>
      </w:r>
    </w:p>
    <w:p w14:paraId="6362F826" w14:textId="77777777" w:rsidR="00797846" w:rsidRPr="00797846" w:rsidRDefault="00797846" w:rsidP="00797846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**I removed some unnecessary configuration in this yaml file below. But did not modify the original one I obtained from Kubernetes. (Not Modidifed in GitHub File)</w:t>
      </w:r>
    </w:p>
    <w:p w14:paraId="3F694C5A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5A2F395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176781A2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E4E9E8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EE631E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cloud.google.com/neg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'{"ingress</w:t>
      </w:r>
      <w:proofErr w:type="gramStart"/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":true</w:t>
      </w:r>
      <w:proofErr w:type="gramEnd"/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}'</w:t>
      </w:r>
    </w:p>
    <w:p w14:paraId="545D36DC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creationTimestamp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"2022-05-06T11:26:46Z"</w:t>
      </w:r>
    </w:p>
    <w:p w14:paraId="170E8246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A86909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31D23B30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managedFields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9B23FD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e-commerce-service</w:t>
      </w:r>
    </w:p>
    <w:p w14:paraId="59C0617F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</w:p>
    <w:p w14:paraId="44693501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resourceVersion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"10833"</w:t>
      </w:r>
    </w:p>
    <w:p w14:paraId="13234879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uid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72abf2f4-1879-473f-b74d-802a0504fa0c</w:t>
      </w:r>
    </w:p>
    <w:p w14:paraId="4BA00D04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204218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clusterIP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B5CEA8"/>
          <w:sz w:val="21"/>
          <w:szCs w:val="21"/>
        </w:rPr>
        <w:t>10.76.0.200</w:t>
      </w:r>
    </w:p>
    <w:p w14:paraId="2E948549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clusterIPs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CA10F2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B7B73">
        <w:rPr>
          <w:rFonts w:ascii="Consolas" w:eastAsia="Times New Roman" w:hAnsi="Consolas" w:cs="Times New Roman"/>
          <w:color w:val="B5CEA8"/>
          <w:sz w:val="21"/>
          <w:szCs w:val="21"/>
        </w:rPr>
        <w:t>10.76.0.200</w:t>
      </w:r>
    </w:p>
    <w:p w14:paraId="6CF8DC11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externalTrafficPolicy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Cluster</w:t>
      </w:r>
    </w:p>
    <w:p w14:paraId="221F754F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ipFamilies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E4185D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IPv4</w:t>
      </w:r>
    </w:p>
    <w:p w14:paraId="68877842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ipFamilyPolicy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SingleStack</w:t>
      </w:r>
    </w:p>
    <w:p w14:paraId="301D58F7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EABF2A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nodePort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B5CEA8"/>
          <w:sz w:val="21"/>
          <w:szCs w:val="21"/>
        </w:rPr>
        <w:t>30392</w:t>
      </w:r>
    </w:p>
    <w:p w14:paraId="78B49A60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43935946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06D4AAC6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B5CEA8"/>
          <w:sz w:val="21"/>
          <w:szCs w:val="21"/>
        </w:rPr>
        <w:t>3001</w:t>
      </w:r>
    </w:p>
    <w:p w14:paraId="27A82754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F97A3C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e-commerce</w:t>
      </w:r>
    </w:p>
    <w:p w14:paraId="15D33CE5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sessionAffinity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63D3E2A6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7B73">
        <w:rPr>
          <w:rFonts w:ascii="Consolas" w:eastAsia="Times New Roman" w:hAnsi="Consolas" w:cs="Times New Roman"/>
          <w:color w:val="CE9178"/>
          <w:sz w:val="21"/>
          <w:szCs w:val="21"/>
        </w:rPr>
        <w:t>NodePort</w:t>
      </w:r>
    </w:p>
    <w:p w14:paraId="52AAE2C1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status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C9E7E6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B73">
        <w:rPr>
          <w:rFonts w:ascii="Consolas" w:eastAsia="Times New Roman" w:hAnsi="Consolas" w:cs="Times New Roman"/>
          <w:color w:val="569CD6"/>
          <w:sz w:val="21"/>
          <w:szCs w:val="21"/>
        </w:rPr>
        <w:t>loadBalancer</w:t>
      </w:r>
      <w:r w:rsidRPr="008B7B73">
        <w:rPr>
          <w:rFonts w:ascii="Consolas" w:eastAsia="Times New Roman" w:hAnsi="Consolas" w:cs="Times New Roman"/>
          <w:color w:val="D4D4D4"/>
          <w:sz w:val="21"/>
          <w:szCs w:val="21"/>
        </w:rPr>
        <w:t>: {}</w:t>
      </w:r>
    </w:p>
    <w:p w14:paraId="5CD2179A" w14:textId="77777777" w:rsidR="008B7B73" w:rsidRPr="008B7B73" w:rsidRDefault="008B7B73" w:rsidP="008B7B7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9207CD" w14:textId="29420423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60250A08" w14:textId="095DC26C" w:rsidR="00933C2C" w:rsidRDefault="00933C2C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6CF864F3" w14:textId="1045B591" w:rsidR="008B7B73" w:rsidRDefault="008B7B73" w:rsidP="00933C2C">
      <w:pPr>
        <w:rPr>
          <w:rFonts w:ascii="Consolas" w:eastAsia="Times New Roman" w:hAnsi="Consolas" w:cs="Times New Roman"/>
          <w:sz w:val="21"/>
          <w:szCs w:val="21"/>
        </w:rPr>
      </w:pPr>
    </w:p>
    <w:p w14:paraId="5D5335BE" w14:textId="74B27166" w:rsidR="008B7B73" w:rsidRDefault="009262B1" w:rsidP="00C26CC6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03F4076A" wp14:editId="4BB5716A">
            <wp:simplePos x="0" y="0"/>
            <wp:positionH relativeFrom="margin">
              <wp:posOffset>-644525</wp:posOffset>
            </wp:positionH>
            <wp:positionV relativeFrom="margin">
              <wp:posOffset>297180</wp:posOffset>
            </wp:positionV>
            <wp:extent cx="6748780" cy="2453640"/>
            <wp:effectExtent l="0" t="0" r="0" b="3810"/>
            <wp:wrapSquare wrapText="bothSides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CC6">
        <w:rPr>
          <w:rFonts w:ascii="Times New Roman" w:eastAsia="Times New Roman" w:hAnsi="Times New Roman" w:cs="Times New Roman"/>
          <w:sz w:val="24"/>
          <w:szCs w:val="24"/>
        </w:rPr>
        <w:t>Service running on Google Cloud Kubernetes Engine.</w:t>
      </w:r>
    </w:p>
    <w:p w14:paraId="7C7C0FE4" w14:textId="0ACCD6EA" w:rsidR="00C26CC6" w:rsidRDefault="00C26CC6" w:rsidP="00C26C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5D7598" w14:textId="77BE23FD" w:rsidR="009262B1" w:rsidRDefault="00B555A1" w:rsidP="00B555A1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Finally, issued kubectl get pods command to watch the running pods.</w:t>
      </w:r>
    </w:p>
    <w:p w14:paraId="54778D08" w14:textId="0D0B56F1" w:rsidR="00B555A1" w:rsidRDefault="00B555A1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E4BA97" wp14:editId="683ABAC3">
            <wp:extent cx="5743158" cy="177546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47" cy="17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116E" w14:textId="003E9FD1" w:rsidR="00BD704A" w:rsidRDefault="00FF32D5" w:rsidP="00FF32D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Connecting to the service.</w:t>
      </w:r>
    </w:p>
    <w:p w14:paraId="001636E2" w14:textId="6286BF57" w:rsidR="00FF32D5" w:rsidRPr="00FF32D5" w:rsidRDefault="00A242FD" w:rsidP="00FF32D5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2BD80D92" wp14:editId="5182D04B">
            <wp:simplePos x="0" y="0"/>
            <wp:positionH relativeFrom="page">
              <wp:posOffset>655320</wp:posOffset>
            </wp:positionH>
            <wp:positionV relativeFrom="margin">
              <wp:posOffset>6454140</wp:posOffset>
            </wp:positionV>
            <wp:extent cx="6554470" cy="1363980"/>
            <wp:effectExtent l="0" t="0" r="0" b="762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26"/>
                    <a:stretch/>
                  </pic:blipFill>
                  <pic:spPr bwMode="auto">
                    <a:xfrm>
                      <a:off x="0" y="0"/>
                      <a:ext cx="655447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9DF">
        <w:rPr>
          <w:rFonts w:ascii="Times New Roman" w:eastAsia="Times New Roman" w:hAnsi="Times New Roman" w:cs="Times New Roman"/>
          <w:sz w:val="24"/>
          <w:szCs w:val="24"/>
        </w:rPr>
        <w:t>Command: gcloud container clusters get-credentials e-commerce-cluster –zone us-central1-a –project secure-air-349210 \ &lt;printing part&gt; &amp;&amp; kubectl port-forward $(</w:t>
      </w:r>
      <w:proofErr w:type="gramStart"/>
      <w:r w:rsidR="008D09DF">
        <w:rPr>
          <w:rFonts w:ascii="Times New Roman" w:eastAsia="Times New Roman" w:hAnsi="Times New Roman" w:cs="Times New Roman"/>
          <w:sz w:val="24"/>
          <w:szCs w:val="24"/>
        </w:rPr>
        <w:t>kubectl  get</w:t>
      </w:r>
      <w:proofErr w:type="gramEnd"/>
      <w:r w:rsidR="008D09DF">
        <w:rPr>
          <w:rFonts w:ascii="Times New Roman" w:eastAsia="Times New Roman" w:hAnsi="Times New Roman" w:cs="Times New Roman"/>
          <w:sz w:val="24"/>
          <w:szCs w:val="24"/>
        </w:rPr>
        <w:t xml:space="preserve"> pod –selector=</w:t>
      </w:r>
      <w:r w:rsidR="0048191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D09DF">
        <w:rPr>
          <w:rFonts w:ascii="Times New Roman" w:eastAsia="Times New Roman" w:hAnsi="Times New Roman" w:cs="Times New Roman"/>
          <w:sz w:val="24"/>
          <w:szCs w:val="24"/>
        </w:rPr>
        <w:t>app=e-commerce”</w:t>
      </w:r>
    </w:p>
    <w:p w14:paraId="17E9C0E0" w14:textId="75914EBE" w:rsidR="00BD704A" w:rsidRDefault="00BD704A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6A5BB8" w14:textId="1D4813BA" w:rsidR="00BD704A" w:rsidRDefault="00444234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Service viewed on new browser tab using port forwarding.</w:t>
      </w:r>
    </w:p>
    <w:p w14:paraId="71298941" w14:textId="1CF24BE3" w:rsidR="00444234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55FEA9" wp14:editId="51B4E379">
            <wp:extent cx="5698661" cy="1005840"/>
            <wp:effectExtent l="0" t="0" r="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12" cy="10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BE90" w14:textId="424F1E39" w:rsidR="00BD704A" w:rsidRDefault="00BD704A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4738EF" w14:textId="65EBF6DA" w:rsidR="004D0C34" w:rsidRPr="009F11E4" w:rsidRDefault="004D0C34" w:rsidP="009F11E4">
      <w:pPr>
        <w:pStyle w:val="Heading2"/>
        <w:rPr>
          <w:rFonts w:ascii="Times New Roman" w:eastAsia="Times New Roman" w:hAnsi="Times New Roman" w:cs="Times New Roman"/>
        </w:rPr>
      </w:pPr>
      <w:bookmarkStart w:id="18" w:name="_Toc103689913"/>
      <w:r w:rsidRPr="009F11E4">
        <w:rPr>
          <w:rFonts w:ascii="Times New Roman" w:eastAsia="Times New Roman" w:hAnsi="Times New Roman" w:cs="Times New Roman"/>
        </w:rPr>
        <w:t>Changes after completing task 1 and task 2.</w:t>
      </w:r>
      <w:bookmarkEnd w:id="18"/>
    </w:p>
    <w:p w14:paraId="58F1762A" w14:textId="4583B4D8" w:rsidR="004D0C34" w:rsidRDefault="004D0C34" w:rsidP="004D0C34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project Structure was changed after completing task 1 and task 2. </w:t>
      </w:r>
    </w:p>
    <w:p w14:paraId="68BDA645" w14:textId="77777777" w:rsidR="00D14B55" w:rsidRDefault="00D14B55" w:rsidP="00D14B5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3A09D5D" w14:textId="23B7ED51" w:rsidR="00D14B55" w:rsidRDefault="004053BF" w:rsidP="00D14B5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project was moved inside Microservices_E-Commerce =&gt; Services =&gt; ProductOffer_Service</w:t>
      </w:r>
    </w:p>
    <w:p w14:paraId="621806FA" w14:textId="28674C35" w:rsidR="00D14B55" w:rsidRPr="00D14B55" w:rsidRDefault="00D14B55" w:rsidP="00D14B5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D49E0D9" w14:textId="6C4F80FA" w:rsidR="00D14B55" w:rsidRPr="00D14B55" w:rsidRDefault="00C969F7" w:rsidP="00D14B5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folder was pushed to another new Github repository and used for CICD task.</w:t>
      </w:r>
    </w:p>
    <w:p w14:paraId="49E625ED" w14:textId="77777777" w:rsidR="00D14B55" w:rsidRPr="00D14B55" w:rsidRDefault="00D14B55" w:rsidP="00D14B5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DF0270E" w14:textId="528E5CD8" w:rsidR="00C969F7" w:rsidRPr="004D0C34" w:rsidRDefault="00C969F7" w:rsidP="004D0C34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Finally with successful completion of all the tasks this repository can be used as the final repository with the overall completion of the project.</w:t>
      </w:r>
    </w:p>
    <w:p w14:paraId="2028F851" w14:textId="5ECAF4E5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B21DB3F" w14:textId="4CE4C27F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F066E54" w14:textId="34C397CF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EA3AD73" w14:textId="7841F907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5FB8319" w14:textId="6CE10BCE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08EC0BF" w14:textId="4F8509DF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DD8897A" w14:textId="371EE284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6E4A996" w14:textId="7D4AABD7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4AF5AD5" w14:textId="463C5D71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4D99D82" w14:textId="7B7C3573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71B89F1" w14:textId="2687C47C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898C08" w14:textId="54CDF795" w:rsidR="00AD4F6F" w:rsidRDefault="00AD4F6F" w:rsidP="00B555A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E98A828" w14:textId="77777777" w:rsidR="00684B30" w:rsidRDefault="00684B30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271EC9" w14:textId="339BE478" w:rsidR="00BD704A" w:rsidRDefault="00BD704A" w:rsidP="00BD704A">
      <w:pPr>
        <w:rPr>
          <w:rFonts w:ascii="Times New Roman" w:hAnsi="Times New Roman" w:cs="Times New Roman"/>
          <w:color w:val="auto"/>
          <w:sz w:val="28"/>
          <w:szCs w:val="24"/>
        </w:rPr>
      </w:pPr>
      <w:bookmarkStart w:id="19" w:name="_Toc103689914"/>
      <w:r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lastRenderedPageBreak/>
        <w:t>CICD configuration</w:t>
      </w:r>
      <w:bookmarkEnd w:id="19"/>
      <w:r>
        <w:rPr>
          <w:rFonts w:ascii="Times New Roman" w:hAnsi="Times New Roman" w:cs="Times New Roman"/>
          <w:color w:val="auto"/>
          <w:sz w:val="28"/>
          <w:szCs w:val="24"/>
        </w:rPr>
        <w:t>.</w:t>
      </w:r>
    </w:p>
    <w:p w14:paraId="5B6BE46D" w14:textId="7BB1F73E" w:rsidR="00BD704A" w:rsidRDefault="00C80951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GitHub Repository.</w:t>
      </w:r>
    </w:p>
    <w:p w14:paraId="75670EDD" w14:textId="474B1387" w:rsidR="00C80951" w:rsidRDefault="003912B5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A674F1" wp14:editId="3F555282">
            <wp:extent cx="6118722" cy="2887980"/>
            <wp:effectExtent l="0" t="0" r="0" b="762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521" cy="288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C0C" w14:textId="3A1D646E" w:rsidR="00221837" w:rsidRDefault="00D57A49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to push Docker Image to DockerHub automatically with git push</w:t>
      </w:r>
    </w:p>
    <w:p w14:paraId="64E2F9F6" w14:textId="7449A9D6" w:rsidR="00221837" w:rsidRPr="00221837" w:rsidRDefault="00221837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21837">
        <w:rPr>
          <w:rFonts w:ascii="Times New Roman" w:eastAsia="Times New Roman" w:hAnsi="Times New Roman" w:cs="Times New Roman"/>
          <w:b/>
          <w:bCs/>
          <w:sz w:val="24"/>
          <w:szCs w:val="24"/>
        </w:rPr>
        <w:t>STEP 01:</w:t>
      </w:r>
    </w:p>
    <w:p w14:paraId="2638F4C4" w14:textId="1C09653B" w:rsidR="003912B5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 created a folder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named .github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a subfolder inside named workflows in the project.</w:t>
      </w:r>
    </w:p>
    <w:p w14:paraId="702FA5E0" w14:textId="77777777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7D4CFF" w14:textId="0AC2D9F1" w:rsidR="00221837" w:rsidRPr="00221837" w:rsidRDefault="00221837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21837">
        <w:rPr>
          <w:rFonts w:ascii="Times New Roman" w:eastAsia="Times New Roman" w:hAnsi="Times New Roman" w:cs="Times New Roman"/>
          <w:b/>
          <w:bCs/>
          <w:sz w:val="24"/>
          <w:szCs w:val="24"/>
        </w:rPr>
        <w:t>STEP 02:</w:t>
      </w:r>
    </w:p>
    <w:p w14:paraId="5DF58F59" w14:textId="6EFB6C79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Inside the workflows folder created a file named build-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deploy.yaml</w:t>
      </w:r>
      <w:proofErr w:type="gramEnd"/>
    </w:p>
    <w:p w14:paraId="3E7D3F97" w14:textId="65FD5167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8DC8C" w14:textId="5FCDC69F" w:rsidR="00221837" w:rsidRPr="00221837" w:rsidRDefault="00221837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21837">
        <w:rPr>
          <w:rFonts w:ascii="Times New Roman" w:eastAsia="Times New Roman" w:hAnsi="Times New Roman" w:cs="Times New Roman"/>
          <w:b/>
          <w:bCs/>
          <w:sz w:val="24"/>
          <w:szCs w:val="24"/>
        </w:rPr>
        <w:t>STEP 03:</w:t>
      </w:r>
    </w:p>
    <w:p w14:paraId="6C97212F" w14:textId="0E000AC1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tried to build and deploy the changes to docker image and push it to DockerHub alone. (Didn’t make it complex by adding Google Kubernetes Engine)</w:t>
      </w:r>
    </w:p>
    <w:p w14:paraId="32A95020" w14:textId="2473B671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2AC63A" w14:textId="320342E3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9D18F" w14:textId="595945A5" w:rsidR="00221837" w:rsidRDefault="00221837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59CE0" w14:textId="254076C0" w:rsidR="003B4FDF" w:rsidRPr="00761113" w:rsidRDefault="002513FB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111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04:</w:t>
      </w:r>
    </w:p>
    <w:p w14:paraId="0394A9B3" w14:textId="0AC355AA" w:rsidR="003B4FDF" w:rsidRDefault="003B4FDF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Added the tokens obtained from DockerHub to Github repository secrets.</w:t>
      </w:r>
    </w:p>
    <w:p w14:paraId="02BA0E2A" w14:textId="2B871336" w:rsidR="003B4FDF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F8D229" wp14:editId="7C0CBB53">
            <wp:extent cx="5926124" cy="278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46" cy="27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011F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E60BAB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54F63A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F482C3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49296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5D398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CD4A98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8FC3B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1071B9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6F0174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81F8A5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C3B271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C4A65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21F9A" w14:textId="77777777" w:rsidR="00907116" w:rsidRDefault="00907116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766C12" w14:textId="76CB20D7" w:rsidR="00907116" w:rsidRPr="00907116" w:rsidRDefault="00907116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111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76111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6BACD87" w14:textId="7D032A30" w:rsidR="002513FB" w:rsidRDefault="002513FB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Build-deploy.yaml file used.</w:t>
      </w:r>
    </w:p>
    <w:p w14:paraId="042D7500" w14:textId="77777777" w:rsidR="00761113" w:rsidRPr="00797846" w:rsidRDefault="00761113" w:rsidP="00761113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**These are not screenshots, I direclty pasted from VS Code but did not clear the formatting. This gives the same apperance of the code and commenting and components visibility.</w:t>
      </w:r>
    </w:p>
    <w:p w14:paraId="5397D716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Docker Image CI</w:t>
      </w:r>
    </w:p>
    <w:p w14:paraId="032351C5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D049FD2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5743068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push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571CC97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branches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[ 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master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 ]</w:t>
      </w:r>
      <w:proofErr w:type="gramEnd"/>
    </w:p>
    <w:p w14:paraId="39C28948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719737B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jobs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6703E34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0F28EF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build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FA21CB5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9343B53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runs-on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ubuntu-latest</w:t>
      </w:r>
    </w:p>
    <w:p w14:paraId="03D4A464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B33D83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steps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A4B925E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actions/checkout@v3</w:t>
      </w:r>
    </w:p>
    <w:p w14:paraId="703B20CC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Login to Docker Hub</w:t>
      </w:r>
    </w:p>
    <w:p w14:paraId="27662D98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docker/login-action@v1</w:t>
      </w:r>
    </w:p>
    <w:p w14:paraId="15EFE0E2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E930E93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username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.DOCKER_HUB_USERNAME }}</w:t>
      </w:r>
    </w:p>
    <w:p w14:paraId="5AA2FA63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password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.DOCKER_TOKEN }}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  </w:t>
      </w:r>
    </w:p>
    <w:p w14:paraId="396C91C4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Build and push</w:t>
      </w:r>
    </w:p>
    <w:p w14:paraId="1520D1F7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docker/build-push-action@v2</w:t>
      </w:r>
    </w:p>
    <w:p w14:paraId="2723A854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</w:p>
    <w:p w14:paraId="1DFD6FD1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context</w:t>
      </w:r>
      <w:proofErr w:type="gramStart"/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B5CEA8"/>
          <w:sz w:val="18"/>
          <w:szCs w:val="18"/>
        </w:rPr>
        <w:t>.</w:t>
      </w:r>
      <w:proofErr w:type="gramEnd"/>
    </w:p>
    <w:p w14:paraId="1EB75B7A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file</w:t>
      </w:r>
      <w:proofErr w:type="gramStart"/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.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/Dockerfile</w:t>
      </w:r>
    </w:p>
    <w:p w14:paraId="7B3D13C9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push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712CF642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tags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.DOCKER_HUB_USERNAME }}/sliit-y4-2022:${{ github.sha }}</w:t>
      </w:r>
    </w:p>
    <w:p w14:paraId="64F04613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Build the Docker image</w:t>
      </w:r>
    </w:p>
    <w:p w14:paraId="70BD29BB" w14:textId="77777777" w:rsidR="005C1EE4" w:rsidRPr="005C1EE4" w:rsidRDefault="005C1EE4" w:rsidP="005C1E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5C1EE4">
        <w:rPr>
          <w:rFonts w:ascii="Consolas" w:eastAsia="Times New Roman" w:hAnsi="Consolas" w:cs="Times New Roman"/>
          <w:color w:val="569CD6"/>
          <w:sz w:val="18"/>
          <w:szCs w:val="18"/>
        </w:rPr>
        <w:t>run</w:t>
      </w:r>
      <w:r w:rsidRPr="005C1EE4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 xml:space="preserve">docker 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build .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 xml:space="preserve"> --file Dockerfile --tag sliit-y4-</w:t>
      </w:r>
      <w:proofErr w:type="gramStart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2022:$</w:t>
      </w:r>
      <w:proofErr w:type="gramEnd"/>
      <w:r w:rsidRPr="005C1EE4">
        <w:rPr>
          <w:rFonts w:ascii="Consolas" w:eastAsia="Times New Roman" w:hAnsi="Consolas" w:cs="Times New Roman"/>
          <w:color w:val="CE9178"/>
          <w:sz w:val="18"/>
          <w:szCs w:val="18"/>
        </w:rPr>
        <w:t>{{ github.sha }}</w:t>
      </w:r>
    </w:p>
    <w:p w14:paraId="262B5532" w14:textId="77777777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FA365" w14:textId="04149F2E" w:rsidR="002513FB" w:rsidRPr="00AB264A" w:rsidRDefault="00AB264A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64A">
        <w:rPr>
          <w:rFonts w:ascii="Times New Roman" w:eastAsia="Times New Roman" w:hAnsi="Times New Roman" w:cs="Times New Roman"/>
          <w:b/>
          <w:bCs/>
          <w:sz w:val="24"/>
          <w:szCs w:val="24"/>
        </w:rPr>
        <w:t>STEP 05:</w:t>
      </w:r>
    </w:p>
    <w:p w14:paraId="539A5045" w14:textId="53007E4F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Added the file to git, committed it and finally pushed it to git.</w:t>
      </w:r>
    </w:p>
    <w:p w14:paraId="54FA7351" w14:textId="2726C35E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21B7EE" w14:textId="4999E394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C6E7F" w14:textId="6AE7CDC8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CE7514" w14:textId="1AEC0157" w:rsidR="00AB264A" w:rsidRPr="00D755DB" w:rsidRDefault="00AB264A" w:rsidP="00BD704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55D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06:</w:t>
      </w:r>
    </w:p>
    <w:p w14:paraId="6AFC35A7" w14:textId="3E081616" w:rsidR="00AB264A" w:rsidRDefault="00AB264A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Observed the workflow run and finally succeeded.</w:t>
      </w:r>
    </w:p>
    <w:p w14:paraId="5744190A" w14:textId="10D40062" w:rsidR="00AB264A" w:rsidRDefault="007C2D71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1F5BF6" wp14:editId="1F1A412A">
            <wp:extent cx="6049558" cy="2407920"/>
            <wp:effectExtent l="0" t="0" r="889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08" cy="24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12B" w14:textId="2D2AEC2F" w:rsidR="00221837" w:rsidRDefault="007C2D71" w:rsidP="00BD704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B39C44" wp14:editId="28F4C7D9">
            <wp:extent cx="6094777" cy="2811780"/>
            <wp:effectExtent l="0" t="0" r="1270" b="762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883" cy="28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4D1F" w14:textId="7DC4C789" w:rsidR="007C2D71" w:rsidRPr="001E3B9E" w:rsidRDefault="007C2D71" w:rsidP="007C2D71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</w:pPr>
      <w:r w:rsidRPr="001E3B9E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  <w:t>Will include a complete log if in next section since the same flow runs again with the Kubernetes configurations as well.</w:t>
      </w:r>
    </w:p>
    <w:p w14:paraId="0127C8B6" w14:textId="6E4B9DFE" w:rsidR="002C559F" w:rsidRDefault="002C559F" w:rsidP="002C559F">
      <w:pPr>
        <w:rPr>
          <w:rFonts w:ascii="Times New Roman" w:eastAsia="Times New Roman" w:hAnsi="Times New Roman" w:cs="Times New Roman"/>
          <w:b/>
          <w:bCs/>
          <w:i/>
          <w:iCs/>
          <w:color w:val="FF0000"/>
          <w:sz w:val="20"/>
          <w:szCs w:val="20"/>
        </w:rPr>
      </w:pPr>
    </w:p>
    <w:p w14:paraId="65F91C19" w14:textId="706F602D" w:rsidR="002C559F" w:rsidRDefault="002C559F" w:rsidP="002C559F"/>
    <w:p w14:paraId="7BC9975B" w14:textId="7FC06562" w:rsidR="00D755DB" w:rsidRDefault="00D755DB" w:rsidP="002C559F"/>
    <w:p w14:paraId="12FE4D07" w14:textId="40DDB2BA" w:rsidR="00D755DB" w:rsidRDefault="00D755DB" w:rsidP="002C559F"/>
    <w:p w14:paraId="141E515B" w14:textId="6A23C3FB" w:rsidR="00D755DB" w:rsidRDefault="00D755DB" w:rsidP="002C559F"/>
    <w:p w14:paraId="0357F692" w14:textId="1B8E9C58" w:rsidR="00D755DB" w:rsidRDefault="00D755DB" w:rsidP="00D755D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Configure to push Docker Image to DockerHub with Kubernetes deployment automatically with git push</w:t>
      </w:r>
    </w:p>
    <w:p w14:paraId="79226FAA" w14:textId="0BAC45BD" w:rsidR="00D755DB" w:rsidRDefault="00777A22" w:rsidP="002C5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successful completion of CICD with docker build and push to DockerHub, moved to Kubernetes cluster deployment.</w:t>
      </w:r>
    </w:p>
    <w:p w14:paraId="6AFC1290" w14:textId="2F8B98A3" w:rsidR="00777A22" w:rsidRDefault="000766A1" w:rsidP="002C55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Referred the following Github document on how to configure github with Google Kubernetes Engine.</w:t>
      </w:r>
    </w:p>
    <w:p w14:paraId="196B7491" w14:textId="1852A23A" w:rsidR="000766A1" w:rsidRDefault="00996B98" w:rsidP="002C559F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43" w:history="1">
        <w:r w:rsidR="004602A4" w:rsidRPr="004602A4">
          <w:rPr>
            <w:rStyle w:val="Hyperlink"/>
            <w:rFonts w:ascii="Times New Roman" w:hAnsi="Times New Roman" w:cs="Times New Roman"/>
            <w:sz w:val="24"/>
            <w:szCs w:val="24"/>
          </w:rPr>
          <w:t>Link to GitHub Document</w:t>
        </w:r>
      </w:hyperlink>
    </w:p>
    <w:p w14:paraId="35264990" w14:textId="5DB563F9" w:rsidR="004602A4" w:rsidRPr="007259A2" w:rsidRDefault="007259A2" w:rsidP="004602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59A2">
        <w:rPr>
          <w:rFonts w:ascii="Times New Roman" w:hAnsi="Times New Roman" w:cs="Times New Roman"/>
          <w:b/>
          <w:bCs/>
          <w:sz w:val="24"/>
          <w:szCs w:val="24"/>
        </w:rPr>
        <w:t>STEP 01:</w:t>
      </w:r>
    </w:p>
    <w:p w14:paraId="12C920ED" w14:textId="4650B423" w:rsidR="007259A2" w:rsidRDefault="004A7B7B" w:rsidP="00460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mentioned in the document create a service account named test-user and obtained the base64 encoded token.</w:t>
      </w:r>
    </w:p>
    <w:p w14:paraId="211B7177" w14:textId="3B112EEE" w:rsidR="004A7B7B" w:rsidRDefault="00920B2B" w:rsidP="00460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obtained for service </w:t>
      </w:r>
      <w:proofErr w:type="gramStart"/>
      <w:r>
        <w:rPr>
          <w:rFonts w:ascii="Times New Roman" w:hAnsi="Times New Roman" w:cs="Times New Roman"/>
          <w:sz w:val="24"/>
          <w:szCs w:val="24"/>
        </w:rPr>
        <w:t>Account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4" w:history="1">
        <w:r w:rsidR="003C3126" w:rsidRPr="0056734D">
          <w:rPr>
            <w:rStyle w:val="Hyperlink"/>
            <w:rFonts w:ascii="Times New Roman" w:hAnsi="Times New Roman" w:cs="Times New Roman"/>
            <w:sz w:val="24"/>
            <w:szCs w:val="24"/>
          </w:rPr>
          <w:t>test-user@secure-air-349210.iam.gserviceaccount.com</w:t>
        </w:r>
      </w:hyperlink>
    </w:p>
    <w:p w14:paraId="074703F6" w14:textId="0455CE24" w:rsidR="003C3126" w:rsidRPr="0088704E" w:rsidRDefault="00CC582C" w:rsidP="004602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704E">
        <w:rPr>
          <w:rFonts w:ascii="Times New Roman" w:hAnsi="Times New Roman" w:cs="Times New Roman"/>
          <w:b/>
          <w:bCs/>
          <w:sz w:val="24"/>
          <w:szCs w:val="24"/>
        </w:rPr>
        <w:t>STEP 02:</w:t>
      </w:r>
    </w:p>
    <w:p w14:paraId="6AD1DD78" w14:textId="037E6CA8" w:rsidR="00CC582C" w:rsidRDefault="00CC582C" w:rsidP="00460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Added the obtained token and other secrets mentioned in the </w:t>
      </w:r>
      <w:r w:rsidR="00F70BA0"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document to the repository secrets.</w:t>
      </w:r>
    </w:p>
    <w:p w14:paraId="7384E613" w14:textId="0103CBAF" w:rsidR="00CC582C" w:rsidRDefault="00BB3D6F" w:rsidP="00460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4A96A" wp14:editId="5A3D6976">
            <wp:extent cx="6068404" cy="3962400"/>
            <wp:effectExtent l="0" t="0" r="889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" r="4542"/>
                    <a:stretch/>
                  </pic:blipFill>
                  <pic:spPr bwMode="auto">
                    <a:xfrm>
                      <a:off x="0" y="0"/>
                      <a:ext cx="6077246" cy="39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96B3" w14:textId="3418CE5B" w:rsidR="00BB3D6F" w:rsidRPr="0088704E" w:rsidRDefault="0088704E" w:rsidP="004602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704E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03:</w:t>
      </w:r>
    </w:p>
    <w:p w14:paraId="36B14E67" w14:textId="4D78FD8B" w:rsidR="0088704E" w:rsidRDefault="00807B66" w:rsidP="00460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 modified build-deploy.yaml file. The document had some complex scenarios, but I added the code which I was able to understand </w:t>
      </w:r>
      <w:r w:rsidR="001E3B9E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referred on how Nilesh sir demonstrated in the lab session.</w:t>
      </w:r>
    </w:p>
    <w:p w14:paraId="5A0E08C8" w14:textId="77777777" w:rsidR="001E3B9E" w:rsidRPr="00797846" w:rsidRDefault="001E3B9E" w:rsidP="001E3B9E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**These are not screenshots, I direclty pasted from VS Code but did not clear the formatting. This gives the same apperance of the code and commenting and components visibility.</w:t>
      </w:r>
    </w:p>
    <w:p w14:paraId="2D2B873B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Docker Image CI</w:t>
      </w:r>
    </w:p>
    <w:p w14:paraId="79EFB467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BE8C8AD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C679F64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push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E5A93A0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branches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[ 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master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]</w:t>
      </w:r>
      <w:proofErr w:type="gramEnd"/>
    </w:p>
    <w:p w14:paraId="13DE21DE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BC5F2BA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jobs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3FDA270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44D6680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build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861FEBD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2766205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runs-on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ubuntu-latest</w:t>
      </w:r>
    </w:p>
    <w:p w14:paraId="129B06A0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059F36E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steps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5DCA27E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actions/checkout@v3</w:t>
      </w:r>
    </w:p>
    <w:p w14:paraId="2C52AC51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Login to Docker Hub</w:t>
      </w:r>
    </w:p>
    <w:p w14:paraId="7AA972AB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docker/login-action@v1</w:t>
      </w:r>
    </w:p>
    <w:p w14:paraId="51A102C1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8F3910A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username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.DOCKER_HUB_USERNAME }}</w:t>
      </w:r>
    </w:p>
    <w:p w14:paraId="230FE7D4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password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.DOCKER_TOKEN }}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 </w:t>
      </w:r>
    </w:p>
    <w:p w14:paraId="343D7686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Build and push</w:t>
      </w:r>
    </w:p>
    <w:p w14:paraId="34F8C999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docker/build-push-action@v2</w:t>
      </w:r>
    </w:p>
    <w:p w14:paraId="475AC108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</w:p>
    <w:p w14:paraId="7FAC308F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context</w:t>
      </w:r>
      <w:proofErr w:type="gramStart"/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B5CEA8"/>
          <w:sz w:val="18"/>
          <w:szCs w:val="18"/>
        </w:rPr>
        <w:t>.</w:t>
      </w:r>
      <w:proofErr w:type="gramEnd"/>
    </w:p>
    <w:p w14:paraId="0BCFEA4B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file</w:t>
      </w:r>
      <w:proofErr w:type="gramStart"/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/Dockerfile</w:t>
      </w:r>
    </w:p>
    <w:p w14:paraId="425BFAF7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push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5DB7A6A7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tags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.DOCKER_HUB_USERNAME }}/sliit-y4-2022:${{ github.sha }}</w:t>
      </w:r>
    </w:p>
    <w:p w14:paraId="69813519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Build the Docker image</w:t>
      </w:r>
    </w:p>
    <w:p w14:paraId="1CDEF785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run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 xml:space="preserve">docker 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build .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--file Dockerfile --tag sliit-y4-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2022:$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github.sha }}</w:t>
      </w:r>
    </w:p>
    <w:p w14:paraId="30CA7153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update config files in k8s</w:t>
      </w:r>
    </w:p>
    <w:p w14:paraId="616A45FB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run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sed -i.bak 's/{{tag}}/word2/g' k8s/deployment.yaml &amp;&amp; rm k8s/*.bak</w:t>
      </w:r>
    </w:p>
    <w:p w14:paraId="450B9D4D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google-github-actions/setup-gcloud@94337306dda8180d967a56932ceb4ddcf01edae7</w:t>
      </w:r>
    </w:p>
    <w:p w14:paraId="699E7B1F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FE64088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service_account_key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.KUBE_CONFIG }}</w:t>
      </w:r>
    </w:p>
    <w:p w14:paraId="3F468D4E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project_id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.PROJECT_ID }}</w:t>
      </w:r>
    </w:p>
    <w:p w14:paraId="10A7B265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google-github-actions/get-gke-credentials@fb08709ba27618c31c09e014e1d8364b02e5042e</w:t>
      </w:r>
    </w:p>
    <w:p w14:paraId="0C7383FE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69B5CB2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cluster_name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.CLUSTER_NAME }}</w:t>
      </w:r>
    </w:p>
    <w:p w14:paraId="5140060F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location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.CLUSTER_LOCATION }}</w:t>
      </w:r>
    </w:p>
    <w:p w14:paraId="20354EC9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credentials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.KUBE_CONFIG }}</w:t>
      </w:r>
    </w:p>
    <w:p w14:paraId="381C269F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-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uses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actions-hub/kubectl@master</w:t>
      </w:r>
    </w:p>
    <w:p w14:paraId="2B02850B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env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AB6C453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KUBE_CONFIG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$</w:t>
      </w:r>
      <w:proofErr w:type="gramStart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{{ secrets</w:t>
      </w:r>
      <w:proofErr w:type="gramEnd"/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.KUBE_CONFIG }}</w:t>
      </w:r>
    </w:p>
    <w:p w14:paraId="70966902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5476F28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73096">
        <w:rPr>
          <w:rFonts w:ascii="Consolas" w:eastAsia="Times New Roman" w:hAnsi="Consolas" w:cs="Times New Roman"/>
          <w:color w:val="569CD6"/>
          <w:sz w:val="18"/>
          <w:szCs w:val="18"/>
        </w:rPr>
        <w:t>args</w:t>
      </w:r>
      <w:r w:rsidRPr="00973096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73096">
        <w:rPr>
          <w:rFonts w:ascii="Consolas" w:eastAsia="Times New Roman" w:hAnsi="Consolas" w:cs="Times New Roman"/>
          <w:color w:val="CE9178"/>
          <w:sz w:val="18"/>
          <w:szCs w:val="18"/>
        </w:rPr>
        <w:t>get pods</w:t>
      </w:r>
    </w:p>
    <w:p w14:paraId="30802E12" w14:textId="77777777" w:rsidR="00973096" w:rsidRPr="00973096" w:rsidRDefault="00973096" w:rsidP="009730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A8893" w14:textId="09538543" w:rsidR="00807B66" w:rsidRPr="005D4EE5" w:rsidRDefault="00973096" w:rsidP="004602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4EE5">
        <w:rPr>
          <w:rFonts w:ascii="Times New Roman" w:hAnsi="Times New Roman" w:cs="Times New Roman"/>
          <w:b/>
          <w:bCs/>
          <w:sz w:val="24"/>
          <w:szCs w:val="24"/>
        </w:rPr>
        <w:t>STEP 04:</w:t>
      </w:r>
    </w:p>
    <w:p w14:paraId="2277F6E7" w14:textId="77777777" w:rsidR="00973096" w:rsidRDefault="00973096" w:rsidP="009730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Added the file to git, committed it and finally pushed it to git.</w:t>
      </w:r>
    </w:p>
    <w:p w14:paraId="642C0DB1" w14:textId="1678E2B8" w:rsidR="00973096" w:rsidRDefault="005D4EE5" w:rsidP="00973096">
      <w:pPr>
        <w:rPr>
          <w:rFonts w:ascii="Times New Roman" w:hAnsi="Times New Roman" w:cs="Times New Roman"/>
          <w:sz w:val="24"/>
          <w:szCs w:val="24"/>
        </w:rPr>
      </w:pPr>
      <w:r w:rsidRPr="009665A1">
        <w:rPr>
          <w:rFonts w:ascii="Times New Roman" w:hAnsi="Times New Roman" w:cs="Times New Roman"/>
          <w:b/>
          <w:bCs/>
          <w:sz w:val="24"/>
          <w:szCs w:val="24"/>
        </w:rPr>
        <w:t>STEP 05</w:t>
      </w:r>
      <w:r>
        <w:rPr>
          <w:rFonts w:ascii="Times New Roman" w:hAnsi="Times New Roman" w:cs="Times New Roman"/>
          <w:sz w:val="24"/>
          <w:szCs w:val="24"/>
        </w:rPr>
        <w:t>: Observe the workflow and it finally succeeded.</w:t>
      </w:r>
    </w:p>
    <w:p w14:paraId="369E5ADA" w14:textId="1B325DD0" w:rsidR="005D4EE5" w:rsidRDefault="00E460EE" w:rsidP="009730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6C9E3" wp14:editId="12EFF90F">
            <wp:extent cx="6103858" cy="2849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667" cy="28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C098" w14:textId="6CFA76EF" w:rsidR="00E460EE" w:rsidRDefault="00E460EE" w:rsidP="00973096">
      <w:pPr>
        <w:rPr>
          <w:rFonts w:ascii="Times New Roman" w:hAnsi="Times New Roman" w:cs="Times New Roman"/>
          <w:sz w:val="24"/>
          <w:szCs w:val="24"/>
        </w:rPr>
      </w:pPr>
    </w:p>
    <w:p w14:paraId="5FB1A86E" w14:textId="6B34E357" w:rsidR="00E460EE" w:rsidRDefault="00E460EE" w:rsidP="00E460E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194F35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With the successful run of the </w:t>
      </w:r>
      <w:r w:rsidR="00194F35" w:rsidRPr="00194F35">
        <w:rPr>
          <w:rFonts w:ascii="Times New Roman" w:hAnsi="Times New Roman" w:cs="Times New Roman"/>
          <w:b/>
          <w:bCs/>
          <w:color w:val="FF0000"/>
          <w:sz w:val="20"/>
          <w:szCs w:val="20"/>
        </w:rPr>
        <w:t>workflow,</w:t>
      </w:r>
      <w:r w:rsidRPr="00194F35">
        <w:rPr>
          <w:rFonts w:ascii="Times New Roman" w:hAnsi="Times New Roman" w:cs="Times New Roman"/>
          <w:b/>
          <w:bCs/>
          <w:color w:val="FF0000"/>
          <w:sz w:val="20"/>
          <w:szCs w:val="20"/>
        </w:rPr>
        <w:t xml:space="preserve"> it was able to see the pods running and that was the completion of task 03.</w:t>
      </w:r>
    </w:p>
    <w:p w14:paraId="67027F88" w14:textId="5DA52D0B" w:rsidR="00EE16F8" w:rsidRDefault="00EE16F8" w:rsidP="00EE16F8">
      <w:pPr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14:paraId="24BDECFE" w14:textId="253998A1" w:rsidR="00EE16F8" w:rsidRDefault="00EE16F8" w:rsidP="00EE16F8">
      <w:pPr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</w:p>
    <w:p w14:paraId="2DA10F7D" w14:textId="16DBEE54" w:rsidR="00EE16F8" w:rsidRDefault="00EE16F8" w:rsidP="00EE16F8">
      <w:pPr>
        <w:rPr>
          <w:rFonts w:ascii="Times New Roman" w:hAnsi="Times New Roman" w:cs="Times New Roman"/>
          <w:sz w:val="20"/>
          <w:szCs w:val="20"/>
        </w:rPr>
      </w:pPr>
    </w:p>
    <w:p w14:paraId="0E52BDAC" w14:textId="174328F5" w:rsidR="00EE16F8" w:rsidRDefault="00EE16F8" w:rsidP="00EE16F8">
      <w:pPr>
        <w:rPr>
          <w:rFonts w:ascii="Times New Roman" w:hAnsi="Times New Roman" w:cs="Times New Roman"/>
          <w:sz w:val="20"/>
          <w:szCs w:val="20"/>
        </w:rPr>
      </w:pPr>
    </w:p>
    <w:p w14:paraId="0686FEB2" w14:textId="03E5B548" w:rsidR="00EE16F8" w:rsidRDefault="00EE16F8" w:rsidP="00EE16F8">
      <w:pPr>
        <w:rPr>
          <w:rFonts w:ascii="Times New Roman" w:hAnsi="Times New Roman" w:cs="Times New Roman"/>
          <w:sz w:val="20"/>
          <w:szCs w:val="20"/>
        </w:rPr>
      </w:pPr>
    </w:p>
    <w:p w14:paraId="4F2B689A" w14:textId="5AB632C9" w:rsidR="00EC6D8F" w:rsidRDefault="00EC6D8F" w:rsidP="00EC6D8F">
      <w:pPr>
        <w:rPr>
          <w:rFonts w:ascii="Times New Roman" w:hAnsi="Times New Roman" w:cs="Times New Roman"/>
          <w:color w:val="auto"/>
          <w:sz w:val="28"/>
          <w:szCs w:val="24"/>
        </w:rPr>
      </w:pPr>
      <w:bookmarkStart w:id="20" w:name="_Toc103689915"/>
      <w:r>
        <w:rPr>
          <w:rStyle w:val="Heading2Char"/>
          <w:rFonts w:ascii="Times New Roman" w:hAnsi="Times New Roman" w:cs="Times New Roman"/>
          <w:color w:val="auto"/>
          <w:sz w:val="28"/>
          <w:szCs w:val="24"/>
        </w:rPr>
        <w:lastRenderedPageBreak/>
        <w:t>WORKFLOW LOG FILES</w:t>
      </w:r>
      <w:bookmarkEnd w:id="20"/>
      <w:r>
        <w:rPr>
          <w:rFonts w:ascii="Times New Roman" w:hAnsi="Times New Roman" w:cs="Times New Roman"/>
          <w:color w:val="auto"/>
          <w:sz w:val="28"/>
          <w:szCs w:val="24"/>
        </w:rPr>
        <w:t>.</w:t>
      </w:r>
    </w:p>
    <w:p w14:paraId="697E6A97" w14:textId="72B05871" w:rsidR="00B64633" w:rsidRPr="00797846" w:rsidRDefault="00B64633" w:rsidP="00B64633">
      <w:pP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</w:pP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**</w:t>
      </w:r>
      <w:r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Please note that I have not included all the logs, I have added the ones which I felt really important. If need to view the entire one please refer the GitHub Repository</w:t>
      </w:r>
      <w:r w:rsidRPr="00797846">
        <w:rPr>
          <w:rFonts w:ascii="Times New Roman" w:hAnsi="Times New Roman" w:cs="Times New Roman"/>
          <w:b/>
          <w:bCs/>
          <w:noProof/>
          <w:color w:val="FF0000"/>
          <w:sz w:val="20"/>
          <w:szCs w:val="20"/>
        </w:rPr>
        <w:t>.</w:t>
      </w:r>
    </w:p>
    <w:p w14:paraId="4C6D4A41" w14:textId="5340BFF0" w:rsidR="004143BC" w:rsidRDefault="00996B98" w:rsidP="004143BC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47" w:history="1">
        <w:r w:rsidR="00360477" w:rsidRPr="00360477">
          <w:rPr>
            <w:rStyle w:val="Hyperlink"/>
            <w:rFonts w:ascii="Times New Roman" w:hAnsi="Times New Roman" w:cs="Times New Roman"/>
            <w:sz w:val="24"/>
            <w:szCs w:val="24"/>
          </w:rPr>
          <w:t>Link to GitHub Repository</w:t>
        </w:r>
      </w:hyperlink>
    </w:p>
    <w:p w14:paraId="76102FC1" w14:textId="7FE84609" w:rsidR="00360477" w:rsidRPr="002C7592" w:rsidRDefault="00257CE2" w:rsidP="002C759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C7592">
        <w:rPr>
          <w:rFonts w:ascii="Times New Roman" w:hAnsi="Times New Roman" w:cs="Times New Roman"/>
          <w:sz w:val="24"/>
          <w:szCs w:val="24"/>
        </w:rPr>
        <w:t>Login to DockerHub through Workflow.</w:t>
      </w:r>
    </w:p>
    <w:p w14:paraId="09CAB4C3" w14:textId="4CEA8891" w:rsidR="00257CE2" w:rsidRDefault="00BE20FD" w:rsidP="00360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C5A8D" wp14:editId="45D9BB12">
            <wp:extent cx="6112933" cy="2750820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394" cy="27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F326" w14:textId="75AF3EF5" w:rsidR="00BE20FD" w:rsidRDefault="002C7592" w:rsidP="002C759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the DockerImage.</w:t>
      </w:r>
      <w:r w:rsidR="0040102E">
        <w:rPr>
          <w:rFonts w:ascii="Times New Roman" w:hAnsi="Times New Roman" w:cs="Times New Roman"/>
          <w:sz w:val="24"/>
          <w:szCs w:val="24"/>
        </w:rPr>
        <w:t xml:space="preserve"> - START</w:t>
      </w:r>
    </w:p>
    <w:p w14:paraId="23606E9C" w14:textId="415F7325" w:rsidR="002C7592" w:rsidRDefault="004224C9" w:rsidP="002C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F717F" wp14:editId="08A51D3D">
            <wp:extent cx="6115465" cy="2926080"/>
            <wp:effectExtent l="0" t="0" r="0" b="7620"/>
            <wp:docPr id="32" name="Picture 3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capture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030" cy="29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D8DF" w14:textId="0BC8611C" w:rsidR="004224C9" w:rsidRDefault="004224C9" w:rsidP="003C231D">
      <w:pPr>
        <w:rPr>
          <w:rFonts w:ascii="Times New Roman" w:hAnsi="Times New Roman" w:cs="Times New Roman"/>
          <w:sz w:val="24"/>
          <w:szCs w:val="24"/>
        </w:rPr>
      </w:pPr>
    </w:p>
    <w:p w14:paraId="6422493A" w14:textId="3ACA5196" w:rsidR="0040102E" w:rsidRDefault="0040102E" w:rsidP="0040102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Building the DockerImage. - END</w:t>
      </w:r>
    </w:p>
    <w:p w14:paraId="21421862" w14:textId="786F41C5" w:rsidR="003C231D" w:rsidRDefault="00A11DF3" w:rsidP="00401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15489" wp14:editId="5EA84516">
            <wp:extent cx="6074593" cy="3078480"/>
            <wp:effectExtent l="0" t="0" r="2540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/>
                    <a:stretch/>
                  </pic:blipFill>
                  <pic:spPr bwMode="auto">
                    <a:xfrm>
                      <a:off x="0" y="0"/>
                      <a:ext cx="6089879" cy="308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082B" w14:textId="3F44C027" w:rsidR="00A11DF3" w:rsidRDefault="00842C9A" w:rsidP="00A11DF3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Logs related to Kubernetes Configurations.</w:t>
      </w:r>
    </w:p>
    <w:p w14:paraId="4B8C7ED2" w14:textId="45806015" w:rsidR="00842C9A" w:rsidRDefault="008A123C" w:rsidP="00842C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770B8" wp14:editId="2478B339">
            <wp:extent cx="6078728" cy="288036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789" cy="28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DF51" w14:textId="486E1086" w:rsidR="008A123C" w:rsidRDefault="008A123C" w:rsidP="00842C9A">
      <w:pPr>
        <w:rPr>
          <w:rFonts w:ascii="Times New Roman" w:hAnsi="Times New Roman" w:cs="Times New Roman"/>
          <w:sz w:val="24"/>
          <w:szCs w:val="24"/>
        </w:rPr>
      </w:pPr>
    </w:p>
    <w:p w14:paraId="417CC650" w14:textId="6AD0B889" w:rsidR="008A123C" w:rsidRDefault="008A123C" w:rsidP="00842C9A">
      <w:pPr>
        <w:rPr>
          <w:rFonts w:ascii="Times New Roman" w:hAnsi="Times New Roman" w:cs="Times New Roman"/>
          <w:sz w:val="24"/>
          <w:szCs w:val="24"/>
        </w:rPr>
      </w:pPr>
    </w:p>
    <w:p w14:paraId="644458ED" w14:textId="2D14715D" w:rsidR="008A123C" w:rsidRDefault="008A123C" w:rsidP="00842C9A">
      <w:pPr>
        <w:rPr>
          <w:rFonts w:ascii="Times New Roman" w:hAnsi="Times New Roman" w:cs="Times New Roman"/>
          <w:sz w:val="24"/>
          <w:szCs w:val="24"/>
        </w:rPr>
      </w:pPr>
    </w:p>
    <w:p w14:paraId="044DBA88" w14:textId="5AF33015" w:rsidR="008A123C" w:rsidRDefault="002C478C" w:rsidP="002C478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Some Post build logs for reference.</w:t>
      </w:r>
    </w:p>
    <w:p w14:paraId="3E888832" w14:textId="33E45524" w:rsidR="002C478C" w:rsidRDefault="00893DDA" w:rsidP="002C47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378B4" wp14:editId="2835D2CA">
            <wp:extent cx="6082142" cy="2910840"/>
            <wp:effectExtent l="0" t="0" r="0" b="3810"/>
            <wp:docPr id="35" name="Picture 3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capture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88" cy="29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409" w14:textId="62AA64EE" w:rsidR="00893DDA" w:rsidRDefault="00893DDA" w:rsidP="002C478C">
      <w:pPr>
        <w:rPr>
          <w:rFonts w:ascii="Times New Roman" w:hAnsi="Times New Roman" w:cs="Times New Roman"/>
          <w:sz w:val="24"/>
          <w:szCs w:val="24"/>
        </w:rPr>
      </w:pPr>
    </w:p>
    <w:p w14:paraId="3DEEDB5F" w14:textId="73634F96" w:rsidR="00893DDA" w:rsidRDefault="00893DDA" w:rsidP="002C478C">
      <w:pPr>
        <w:rPr>
          <w:rFonts w:ascii="Times New Roman" w:hAnsi="Times New Roman" w:cs="Times New Roman"/>
          <w:sz w:val="24"/>
          <w:szCs w:val="24"/>
        </w:rPr>
      </w:pPr>
    </w:p>
    <w:p w14:paraId="43F11B43" w14:textId="13AFB73A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5714F666" w14:textId="5A3D8816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059A9674" w14:textId="168A872E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5B70BB89" w14:textId="0ED77015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79F38C06" w14:textId="0F4FBD71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012343E3" w14:textId="40F018E8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55F85406" w14:textId="32BC4405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7B8A457C" w14:textId="0298A5CE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351D77C6" w14:textId="4688B9A7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06471A88" w14:textId="70D1853B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30F1209F" w14:textId="2D7D34BA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375C898E" w14:textId="7415D916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05360C4B" w14:textId="058250EC" w:rsidR="00697CA0" w:rsidRDefault="00697CA0" w:rsidP="002C478C">
      <w:pPr>
        <w:rPr>
          <w:rFonts w:ascii="Times New Roman" w:hAnsi="Times New Roman" w:cs="Times New Roman"/>
          <w:sz w:val="24"/>
          <w:szCs w:val="24"/>
        </w:rPr>
      </w:pPr>
    </w:p>
    <w:p w14:paraId="73671FA2" w14:textId="22B014AE" w:rsidR="00697CA0" w:rsidRPr="002058BE" w:rsidRDefault="00697CA0" w:rsidP="002058BE">
      <w:pPr>
        <w:pStyle w:val="Heading2"/>
        <w:rPr>
          <w:rFonts w:ascii="Times New Roman" w:hAnsi="Times New Roman" w:cs="Times New Roman"/>
          <w:color w:val="auto"/>
        </w:rPr>
      </w:pPr>
      <w:bookmarkStart w:id="21" w:name="_Toc103689916"/>
      <w:r w:rsidRPr="002058BE">
        <w:rPr>
          <w:rFonts w:ascii="Times New Roman" w:hAnsi="Times New Roman" w:cs="Times New Roman"/>
          <w:color w:val="auto"/>
        </w:rPr>
        <w:lastRenderedPageBreak/>
        <w:t>SPECIAL IMPLEMENTATIONS.</w:t>
      </w:r>
      <w:bookmarkEnd w:id="21"/>
    </w:p>
    <w:p w14:paraId="096D9F88" w14:textId="3C06F40F" w:rsidR="00041B8A" w:rsidRDefault="00041B8A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Managed to use Google Kubernetes Engine for deploying the docker image.</w:t>
      </w:r>
    </w:p>
    <w:p w14:paraId="71CDC348" w14:textId="7D879F48" w:rsidR="00041B8A" w:rsidRDefault="00041B8A" w:rsidP="00041B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F08E15" w14:textId="58B213BD" w:rsidR="00041B8A" w:rsidRDefault="00041B8A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Working on Google Kubernetes engine gave expose to many new features such as auto scaling and other security features provided by Kubernetes.</w:t>
      </w:r>
    </w:p>
    <w:p w14:paraId="1AB77856" w14:textId="77777777" w:rsidR="00041B8A" w:rsidRPr="00041B8A" w:rsidRDefault="00041B8A" w:rsidP="00041B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985311" w14:textId="1A64ACCD" w:rsidR="00041B8A" w:rsidRDefault="00041B8A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Got the opportunity to fix errors that arose when creating Kubernetes cluster and </w:t>
      </w:r>
      <w:r w:rsidR="00D94F8D">
        <w:rPr>
          <w:rFonts w:ascii="Times New Roman" w:hAnsi="Times New Roman" w:cs="Times New Roman"/>
          <w:sz w:val="24"/>
          <w:szCs w:val="24"/>
        </w:rPr>
        <w:t>deploying the docker image pushed to docker hub.</w:t>
      </w:r>
    </w:p>
    <w:p w14:paraId="4DEB5AEA" w14:textId="77777777" w:rsidR="00D94F8D" w:rsidRPr="00D94F8D" w:rsidRDefault="00D94F8D" w:rsidP="00D94F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45F597" w14:textId="58002F98" w:rsidR="00D94F8D" w:rsidRDefault="00D92988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workflows on GitHub was the most challenging task which gave the opportunity to learn in depth concepts related to CICD.</w:t>
      </w:r>
    </w:p>
    <w:p w14:paraId="0BF53E2D" w14:textId="77777777" w:rsidR="00D92988" w:rsidRPr="00D92988" w:rsidRDefault="00D92988" w:rsidP="00D929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2EAED1" w14:textId="45A8F386" w:rsidR="00D92988" w:rsidRDefault="00D92988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account creation on Google Kubernetes engine was a challenging task. Providing the necessary permission and assigning role to the created user took insights into furthermore knowledge in Kubernetes.</w:t>
      </w:r>
    </w:p>
    <w:p w14:paraId="70D6E7DD" w14:textId="77777777" w:rsidR="00D92988" w:rsidRPr="00D92988" w:rsidRDefault="00D92988" w:rsidP="00D929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8600BB" w14:textId="223C68EA" w:rsidR="00D92988" w:rsidRDefault="00D92988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Configuring build-deploy YAML file in the service project needs to be highlighted. It took effort in creating token in GitHub and adding the necessary code in </w:t>
      </w:r>
      <w:r w:rsidR="002C3480">
        <w:rPr>
          <w:rFonts w:ascii="Times New Roman" w:hAnsi="Times New Roman" w:cs="Times New Roman"/>
          <w:sz w:val="24"/>
          <w:szCs w:val="24"/>
        </w:rPr>
        <w:t>automation to make it functional.</w:t>
      </w:r>
    </w:p>
    <w:p w14:paraId="29CC28E9" w14:textId="77777777" w:rsidR="002C3480" w:rsidRPr="002C3480" w:rsidRDefault="002C3480" w:rsidP="002C3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1ADFB" w14:textId="69920447" w:rsidR="002C3480" w:rsidRDefault="002C3480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Apart from automating the docker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push which was a lighter task compared to the CICD task, made exploring many features provided by GitHub.</w:t>
      </w:r>
    </w:p>
    <w:p w14:paraId="1F3B9E57" w14:textId="77777777" w:rsidR="002C3480" w:rsidRPr="002C3480" w:rsidRDefault="002C3480" w:rsidP="002C3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B0856" w14:textId="0C07CDAC" w:rsidR="002C3480" w:rsidRDefault="009D24DF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Debugging workflows and finding the route cause for workflows to fail was a challenging task.</w:t>
      </w:r>
    </w:p>
    <w:p w14:paraId="58357B09" w14:textId="77777777" w:rsidR="009D24DF" w:rsidRPr="009D24DF" w:rsidRDefault="009D24DF" w:rsidP="009D24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A0458" w14:textId="59933817" w:rsidR="009D24DF" w:rsidRPr="00041B8A" w:rsidRDefault="009D24DF" w:rsidP="00041B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Cloud shell feature available on Google Kubernetes Engine gave the opportunity to learn shell commands and get the basic understanding. </w:t>
      </w:r>
    </w:p>
    <w:sectPr w:rsidR="009D24DF" w:rsidRPr="00041B8A" w:rsidSect="009530E7">
      <w:footerReference w:type="default" r:id="rId53"/>
      <w:pgSz w:w="12240" w:h="15840" w:code="1"/>
      <w:pgMar w:top="1728" w:right="1800" w:bottom="1440" w:left="180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255B" w14:textId="77777777" w:rsidR="00996B98" w:rsidRDefault="00996B98" w:rsidP="00C6554A">
      <w:pPr>
        <w:spacing w:before="0" w:after="0" w:line="240" w:lineRule="auto"/>
      </w:pPr>
      <w:r>
        <w:separator/>
      </w:r>
    </w:p>
  </w:endnote>
  <w:endnote w:type="continuationSeparator" w:id="0">
    <w:p w14:paraId="5C8C3BE3" w14:textId="77777777" w:rsidR="00996B98" w:rsidRDefault="00996B9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77C51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6D153" w14:textId="77777777" w:rsidR="00996B98" w:rsidRDefault="00996B9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76A305B" w14:textId="77777777" w:rsidR="00996B98" w:rsidRDefault="00996B9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7992781"/>
    <w:multiLevelType w:val="hybridMultilevel"/>
    <w:tmpl w:val="132C0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C93C89"/>
    <w:multiLevelType w:val="hybridMultilevel"/>
    <w:tmpl w:val="266C852A"/>
    <w:lvl w:ilvl="0" w:tplc="464403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D44449"/>
    <w:multiLevelType w:val="hybridMultilevel"/>
    <w:tmpl w:val="C5A258DE"/>
    <w:lvl w:ilvl="0" w:tplc="D3A4B6E0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1180112"/>
    <w:multiLevelType w:val="hybridMultilevel"/>
    <w:tmpl w:val="75ACD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35557B"/>
    <w:multiLevelType w:val="hybridMultilevel"/>
    <w:tmpl w:val="3EEC454A"/>
    <w:lvl w:ilvl="0" w:tplc="7FA8D2B6"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7" w15:restartNumberingAfterBreak="0">
    <w:nsid w:val="27C730D1"/>
    <w:multiLevelType w:val="hybridMultilevel"/>
    <w:tmpl w:val="CEA669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87629"/>
    <w:multiLevelType w:val="hybridMultilevel"/>
    <w:tmpl w:val="9C20F928"/>
    <w:lvl w:ilvl="0" w:tplc="CAD841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612ED3"/>
    <w:multiLevelType w:val="hybridMultilevel"/>
    <w:tmpl w:val="D12E7692"/>
    <w:lvl w:ilvl="0" w:tplc="DC4C07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6471F"/>
    <w:multiLevelType w:val="hybridMultilevel"/>
    <w:tmpl w:val="56742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E5F84"/>
    <w:multiLevelType w:val="hybridMultilevel"/>
    <w:tmpl w:val="D5DA9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1D5065"/>
    <w:multiLevelType w:val="hybridMultilevel"/>
    <w:tmpl w:val="E63079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26DDE"/>
    <w:multiLevelType w:val="hybridMultilevel"/>
    <w:tmpl w:val="49FA5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5017F"/>
    <w:multiLevelType w:val="hybridMultilevel"/>
    <w:tmpl w:val="5210A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5C0A66"/>
    <w:multiLevelType w:val="hybridMultilevel"/>
    <w:tmpl w:val="33A245A4"/>
    <w:lvl w:ilvl="0" w:tplc="419690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B7C2319"/>
    <w:multiLevelType w:val="hybridMultilevel"/>
    <w:tmpl w:val="61DA7346"/>
    <w:lvl w:ilvl="0" w:tplc="D3A4B6E0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5139F"/>
    <w:multiLevelType w:val="hybridMultilevel"/>
    <w:tmpl w:val="CB9CD714"/>
    <w:lvl w:ilvl="0" w:tplc="F87C5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571473"/>
    <w:multiLevelType w:val="hybridMultilevel"/>
    <w:tmpl w:val="F27286AC"/>
    <w:lvl w:ilvl="0" w:tplc="97843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C18CE"/>
    <w:multiLevelType w:val="hybridMultilevel"/>
    <w:tmpl w:val="BC3CD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0795C"/>
    <w:multiLevelType w:val="hybridMultilevel"/>
    <w:tmpl w:val="0F7ECC44"/>
    <w:lvl w:ilvl="0" w:tplc="EBEEC0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1A231E"/>
    <w:multiLevelType w:val="hybridMultilevel"/>
    <w:tmpl w:val="91EEE7E2"/>
    <w:lvl w:ilvl="0" w:tplc="77C8960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475FB3"/>
    <w:multiLevelType w:val="hybridMultilevel"/>
    <w:tmpl w:val="FC78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8C645A"/>
    <w:multiLevelType w:val="hybridMultilevel"/>
    <w:tmpl w:val="270EC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D26005"/>
    <w:multiLevelType w:val="hybridMultilevel"/>
    <w:tmpl w:val="E09692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C52B07"/>
    <w:multiLevelType w:val="hybridMultilevel"/>
    <w:tmpl w:val="E9424E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C2266E"/>
    <w:multiLevelType w:val="hybridMultilevel"/>
    <w:tmpl w:val="D556F156"/>
    <w:lvl w:ilvl="0" w:tplc="3732D1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68053678">
    <w:abstractNumId w:val="9"/>
  </w:num>
  <w:num w:numId="2" w16cid:durableId="89813562">
    <w:abstractNumId w:val="8"/>
  </w:num>
  <w:num w:numId="3" w16cid:durableId="233514288">
    <w:abstractNumId w:val="8"/>
  </w:num>
  <w:num w:numId="4" w16cid:durableId="159395397">
    <w:abstractNumId w:val="9"/>
  </w:num>
  <w:num w:numId="5" w16cid:durableId="1554778124">
    <w:abstractNumId w:val="26"/>
  </w:num>
  <w:num w:numId="6" w16cid:durableId="20595203">
    <w:abstractNumId w:val="10"/>
  </w:num>
  <w:num w:numId="7" w16cid:durableId="1245991157">
    <w:abstractNumId w:val="14"/>
  </w:num>
  <w:num w:numId="8" w16cid:durableId="1140806360">
    <w:abstractNumId w:val="7"/>
  </w:num>
  <w:num w:numId="9" w16cid:durableId="114830349">
    <w:abstractNumId w:val="6"/>
  </w:num>
  <w:num w:numId="10" w16cid:durableId="559561470">
    <w:abstractNumId w:val="5"/>
  </w:num>
  <w:num w:numId="11" w16cid:durableId="1585261236">
    <w:abstractNumId w:val="4"/>
  </w:num>
  <w:num w:numId="12" w16cid:durableId="720832988">
    <w:abstractNumId w:val="3"/>
  </w:num>
  <w:num w:numId="13" w16cid:durableId="734857432">
    <w:abstractNumId w:val="2"/>
  </w:num>
  <w:num w:numId="14" w16cid:durableId="447697031">
    <w:abstractNumId w:val="1"/>
  </w:num>
  <w:num w:numId="15" w16cid:durableId="1951890068">
    <w:abstractNumId w:val="0"/>
  </w:num>
  <w:num w:numId="16" w16cid:durableId="313990389">
    <w:abstractNumId w:val="30"/>
  </w:num>
  <w:num w:numId="17" w16cid:durableId="318537288">
    <w:abstractNumId w:val="32"/>
  </w:num>
  <w:num w:numId="18" w16cid:durableId="1972057180">
    <w:abstractNumId w:val="33"/>
  </w:num>
  <w:num w:numId="19" w16cid:durableId="791747198">
    <w:abstractNumId w:val="13"/>
  </w:num>
  <w:num w:numId="20" w16cid:durableId="879166199">
    <w:abstractNumId w:val="35"/>
  </w:num>
  <w:num w:numId="21" w16cid:durableId="1559514896">
    <w:abstractNumId w:val="23"/>
  </w:num>
  <w:num w:numId="22" w16cid:durableId="1957566886">
    <w:abstractNumId w:val="27"/>
  </w:num>
  <w:num w:numId="23" w16cid:durableId="1683164939">
    <w:abstractNumId w:val="11"/>
  </w:num>
  <w:num w:numId="24" w16cid:durableId="683241330">
    <w:abstractNumId w:val="22"/>
  </w:num>
  <w:num w:numId="25" w16cid:durableId="987976582">
    <w:abstractNumId w:val="15"/>
  </w:num>
  <w:num w:numId="26" w16cid:durableId="801070560">
    <w:abstractNumId w:val="36"/>
  </w:num>
  <w:num w:numId="27" w16cid:durableId="211770170">
    <w:abstractNumId w:val="34"/>
  </w:num>
  <w:num w:numId="28" w16cid:durableId="866915267">
    <w:abstractNumId w:val="21"/>
  </w:num>
  <w:num w:numId="29" w16cid:durableId="1754083430">
    <w:abstractNumId w:val="20"/>
  </w:num>
  <w:num w:numId="30" w16cid:durableId="1829251440">
    <w:abstractNumId w:val="25"/>
  </w:num>
  <w:num w:numId="31" w16cid:durableId="844713662">
    <w:abstractNumId w:val="24"/>
  </w:num>
  <w:num w:numId="32" w16cid:durableId="1046376336">
    <w:abstractNumId w:val="37"/>
  </w:num>
  <w:num w:numId="33" w16cid:durableId="296421607">
    <w:abstractNumId w:val="16"/>
  </w:num>
  <w:num w:numId="34" w16cid:durableId="137378236">
    <w:abstractNumId w:val="12"/>
  </w:num>
  <w:num w:numId="35" w16cid:durableId="740951269">
    <w:abstractNumId w:val="28"/>
  </w:num>
  <w:num w:numId="36" w16cid:durableId="1519270961">
    <w:abstractNumId w:val="19"/>
  </w:num>
  <w:num w:numId="37" w16cid:durableId="1083064215">
    <w:abstractNumId w:val="29"/>
  </w:num>
  <w:num w:numId="38" w16cid:durableId="1989624855">
    <w:abstractNumId w:val="17"/>
  </w:num>
  <w:num w:numId="39" w16cid:durableId="359473499">
    <w:abstractNumId w:val="18"/>
  </w:num>
  <w:num w:numId="40" w16cid:durableId="122860808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E22"/>
    <w:rsid w:val="00000217"/>
    <w:rsid w:val="00003214"/>
    <w:rsid w:val="000125DF"/>
    <w:rsid w:val="0001494D"/>
    <w:rsid w:val="000242AA"/>
    <w:rsid w:val="000305CF"/>
    <w:rsid w:val="00036AC2"/>
    <w:rsid w:val="00037E95"/>
    <w:rsid w:val="00041B8A"/>
    <w:rsid w:val="00060368"/>
    <w:rsid w:val="00062C1B"/>
    <w:rsid w:val="0006587C"/>
    <w:rsid w:val="000662E1"/>
    <w:rsid w:val="00076351"/>
    <w:rsid w:val="000766A1"/>
    <w:rsid w:val="00087025"/>
    <w:rsid w:val="000916D7"/>
    <w:rsid w:val="00092515"/>
    <w:rsid w:val="000931F7"/>
    <w:rsid w:val="000A1441"/>
    <w:rsid w:val="000B0CAA"/>
    <w:rsid w:val="000C1140"/>
    <w:rsid w:val="000C2D87"/>
    <w:rsid w:val="000D2810"/>
    <w:rsid w:val="000D4EE6"/>
    <w:rsid w:val="000E420E"/>
    <w:rsid w:val="000F11C4"/>
    <w:rsid w:val="000F4BB8"/>
    <w:rsid w:val="00102432"/>
    <w:rsid w:val="0012729A"/>
    <w:rsid w:val="001325FB"/>
    <w:rsid w:val="0013492F"/>
    <w:rsid w:val="00134C4A"/>
    <w:rsid w:val="00136F93"/>
    <w:rsid w:val="00140413"/>
    <w:rsid w:val="001434A4"/>
    <w:rsid w:val="00143C74"/>
    <w:rsid w:val="00154452"/>
    <w:rsid w:val="00155F92"/>
    <w:rsid w:val="00163FE2"/>
    <w:rsid w:val="001908D9"/>
    <w:rsid w:val="00194F35"/>
    <w:rsid w:val="001A0933"/>
    <w:rsid w:val="001A2317"/>
    <w:rsid w:val="001B2688"/>
    <w:rsid w:val="001B3567"/>
    <w:rsid w:val="001C78B5"/>
    <w:rsid w:val="001D18EA"/>
    <w:rsid w:val="001D1B5D"/>
    <w:rsid w:val="001D3087"/>
    <w:rsid w:val="001D4E93"/>
    <w:rsid w:val="001D619B"/>
    <w:rsid w:val="001E3B9E"/>
    <w:rsid w:val="001F7418"/>
    <w:rsid w:val="0020315D"/>
    <w:rsid w:val="00203561"/>
    <w:rsid w:val="002058BE"/>
    <w:rsid w:val="00206A7B"/>
    <w:rsid w:val="0021557A"/>
    <w:rsid w:val="00217492"/>
    <w:rsid w:val="0022100B"/>
    <w:rsid w:val="00221837"/>
    <w:rsid w:val="00223370"/>
    <w:rsid w:val="002244F0"/>
    <w:rsid w:val="00236224"/>
    <w:rsid w:val="00240AB6"/>
    <w:rsid w:val="00242B89"/>
    <w:rsid w:val="00244263"/>
    <w:rsid w:val="00244FB9"/>
    <w:rsid w:val="0024592F"/>
    <w:rsid w:val="002513FB"/>
    <w:rsid w:val="0025181D"/>
    <w:rsid w:val="002538E8"/>
    <w:rsid w:val="002554CD"/>
    <w:rsid w:val="00257C9E"/>
    <w:rsid w:val="00257CE2"/>
    <w:rsid w:val="00264529"/>
    <w:rsid w:val="002649AD"/>
    <w:rsid w:val="002726C4"/>
    <w:rsid w:val="00272752"/>
    <w:rsid w:val="0028047D"/>
    <w:rsid w:val="002820AC"/>
    <w:rsid w:val="00282CD6"/>
    <w:rsid w:val="00292F0A"/>
    <w:rsid w:val="00293B83"/>
    <w:rsid w:val="002A66E9"/>
    <w:rsid w:val="002B4294"/>
    <w:rsid w:val="002B71D1"/>
    <w:rsid w:val="002C3480"/>
    <w:rsid w:val="002C478C"/>
    <w:rsid w:val="002C4D10"/>
    <w:rsid w:val="002C559F"/>
    <w:rsid w:val="002C7592"/>
    <w:rsid w:val="002D22E0"/>
    <w:rsid w:val="002F53C3"/>
    <w:rsid w:val="0030532C"/>
    <w:rsid w:val="00313DFE"/>
    <w:rsid w:val="00316979"/>
    <w:rsid w:val="00317EFE"/>
    <w:rsid w:val="00325D18"/>
    <w:rsid w:val="00326C13"/>
    <w:rsid w:val="00333D0D"/>
    <w:rsid w:val="00337067"/>
    <w:rsid w:val="00340B48"/>
    <w:rsid w:val="00346498"/>
    <w:rsid w:val="00350CBE"/>
    <w:rsid w:val="003524F9"/>
    <w:rsid w:val="00360260"/>
    <w:rsid w:val="00360477"/>
    <w:rsid w:val="00370F5C"/>
    <w:rsid w:val="00376D6C"/>
    <w:rsid w:val="003912B5"/>
    <w:rsid w:val="003928B5"/>
    <w:rsid w:val="003946A2"/>
    <w:rsid w:val="0039515A"/>
    <w:rsid w:val="003A2F1C"/>
    <w:rsid w:val="003A4A5F"/>
    <w:rsid w:val="003B4FDF"/>
    <w:rsid w:val="003C231D"/>
    <w:rsid w:val="003C3126"/>
    <w:rsid w:val="003D500C"/>
    <w:rsid w:val="003E75FD"/>
    <w:rsid w:val="003F38A3"/>
    <w:rsid w:val="003F6FA4"/>
    <w:rsid w:val="0040102E"/>
    <w:rsid w:val="00404297"/>
    <w:rsid w:val="004053BF"/>
    <w:rsid w:val="00407970"/>
    <w:rsid w:val="004143BC"/>
    <w:rsid w:val="0041494A"/>
    <w:rsid w:val="0042199A"/>
    <w:rsid w:val="004224C9"/>
    <w:rsid w:val="00422793"/>
    <w:rsid w:val="00422CBA"/>
    <w:rsid w:val="00426B76"/>
    <w:rsid w:val="00427A92"/>
    <w:rsid w:val="004315A6"/>
    <w:rsid w:val="004355E4"/>
    <w:rsid w:val="00444234"/>
    <w:rsid w:val="0044555E"/>
    <w:rsid w:val="00450964"/>
    <w:rsid w:val="004521D0"/>
    <w:rsid w:val="00454D3C"/>
    <w:rsid w:val="004602A4"/>
    <w:rsid w:val="00460C53"/>
    <w:rsid w:val="00461737"/>
    <w:rsid w:val="00471267"/>
    <w:rsid w:val="00472DFC"/>
    <w:rsid w:val="00472F15"/>
    <w:rsid w:val="0047786C"/>
    <w:rsid w:val="00481910"/>
    <w:rsid w:val="004856FE"/>
    <w:rsid w:val="0049003C"/>
    <w:rsid w:val="00492642"/>
    <w:rsid w:val="004A759A"/>
    <w:rsid w:val="004A7B7B"/>
    <w:rsid w:val="004B0290"/>
    <w:rsid w:val="004B0BC1"/>
    <w:rsid w:val="004B7F95"/>
    <w:rsid w:val="004C011E"/>
    <w:rsid w:val="004C049F"/>
    <w:rsid w:val="004D0C34"/>
    <w:rsid w:val="004D16BC"/>
    <w:rsid w:val="004E06F3"/>
    <w:rsid w:val="004E0BFB"/>
    <w:rsid w:val="004F0EFA"/>
    <w:rsid w:val="004F10E1"/>
    <w:rsid w:val="004F3236"/>
    <w:rsid w:val="005000E2"/>
    <w:rsid w:val="00506448"/>
    <w:rsid w:val="00512A2A"/>
    <w:rsid w:val="0051630B"/>
    <w:rsid w:val="005218CB"/>
    <w:rsid w:val="00523AFE"/>
    <w:rsid w:val="00527694"/>
    <w:rsid w:val="005301AB"/>
    <w:rsid w:val="005329AE"/>
    <w:rsid w:val="00551249"/>
    <w:rsid w:val="005513F5"/>
    <w:rsid w:val="005540F7"/>
    <w:rsid w:val="005628C7"/>
    <w:rsid w:val="005715C0"/>
    <w:rsid w:val="00581215"/>
    <w:rsid w:val="00587B7A"/>
    <w:rsid w:val="00590370"/>
    <w:rsid w:val="005A0A77"/>
    <w:rsid w:val="005B37A3"/>
    <w:rsid w:val="005C1EE4"/>
    <w:rsid w:val="005C477D"/>
    <w:rsid w:val="005C6908"/>
    <w:rsid w:val="005D4510"/>
    <w:rsid w:val="005D4EE5"/>
    <w:rsid w:val="005D79CA"/>
    <w:rsid w:val="005E1384"/>
    <w:rsid w:val="005F2505"/>
    <w:rsid w:val="005F5582"/>
    <w:rsid w:val="00602BB9"/>
    <w:rsid w:val="00603EFB"/>
    <w:rsid w:val="00614AE3"/>
    <w:rsid w:val="00623B01"/>
    <w:rsid w:val="00623FAA"/>
    <w:rsid w:val="00641819"/>
    <w:rsid w:val="006548FA"/>
    <w:rsid w:val="00654A56"/>
    <w:rsid w:val="00660C8B"/>
    <w:rsid w:val="00662AF5"/>
    <w:rsid w:val="006712A9"/>
    <w:rsid w:val="00675B42"/>
    <w:rsid w:val="00677073"/>
    <w:rsid w:val="006773FB"/>
    <w:rsid w:val="00681E60"/>
    <w:rsid w:val="00684B30"/>
    <w:rsid w:val="00686853"/>
    <w:rsid w:val="006914EB"/>
    <w:rsid w:val="00697CA0"/>
    <w:rsid w:val="006A3CE7"/>
    <w:rsid w:val="006A4E22"/>
    <w:rsid w:val="006A58B1"/>
    <w:rsid w:val="006A675F"/>
    <w:rsid w:val="006A6E43"/>
    <w:rsid w:val="006B0A2C"/>
    <w:rsid w:val="006B2F31"/>
    <w:rsid w:val="006C1FFB"/>
    <w:rsid w:val="006C4E59"/>
    <w:rsid w:val="006C6B36"/>
    <w:rsid w:val="006C7AA9"/>
    <w:rsid w:val="006D0755"/>
    <w:rsid w:val="006D0DC5"/>
    <w:rsid w:val="006E347F"/>
    <w:rsid w:val="006E55EE"/>
    <w:rsid w:val="006E7AE7"/>
    <w:rsid w:val="006F1264"/>
    <w:rsid w:val="006F3794"/>
    <w:rsid w:val="006F408F"/>
    <w:rsid w:val="007028C9"/>
    <w:rsid w:val="00706F7B"/>
    <w:rsid w:val="00711C2B"/>
    <w:rsid w:val="007168EE"/>
    <w:rsid w:val="00724F85"/>
    <w:rsid w:val="007259A2"/>
    <w:rsid w:val="00730EDF"/>
    <w:rsid w:val="00736AA3"/>
    <w:rsid w:val="0074274A"/>
    <w:rsid w:val="0075397C"/>
    <w:rsid w:val="00755A86"/>
    <w:rsid w:val="00756F8B"/>
    <w:rsid w:val="00761113"/>
    <w:rsid w:val="0076155C"/>
    <w:rsid w:val="007615F9"/>
    <w:rsid w:val="007724D2"/>
    <w:rsid w:val="00776F85"/>
    <w:rsid w:val="00777A22"/>
    <w:rsid w:val="00781091"/>
    <w:rsid w:val="00781FB2"/>
    <w:rsid w:val="00795176"/>
    <w:rsid w:val="0079670F"/>
    <w:rsid w:val="00797846"/>
    <w:rsid w:val="007A75BB"/>
    <w:rsid w:val="007B7286"/>
    <w:rsid w:val="007C2D71"/>
    <w:rsid w:val="007C46A8"/>
    <w:rsid w:val="007D0028"/>
    <w:rsid w:val="007D45FC"/>
    <w:rsid w:val="007E1A2A"/>
    <w:rsid w:val="007E42BC"/>
    <w:rsid w:val="007E6121"/>
    <w:rsid w:val="007E734F"/>
    <w:rsid w:val="007F0446"/>
    <w:rsid w:val="007F30D9"/>
    <w:rsid w:val="007F3354"/>
    <w:rsid w:val="007F7C46"/>
    <w:rsid w:val="008017DD"/>
    <w:rsid w:val="00802823"/>
    <w:rsid w:val="0080632F"/>
    <w:rsid w:val="00807B64"/>
    <w:rsid w:val="00807B66"/>
    <w:rsid w:val="00811FB2"/>
    <w:rsid w:val="008145C0"/>
    <w:rsid w:val="00815265"/>
    <w:rsid w:val="00817E06"/>
    <w:rsid w:val="0082002A"/>
    <w:rsid w:val="008400D3"/>
    <w:rsid w:val="00842C9A"/>
    <w:rsid w:val="00853E24"/>
    <w:rsid w:val="00862CC7"/>
    <w:rsid w:val="0087016F"/>
    <w:rsid w:val="00870FF3"/>
    <w:rsid w:val="0087224A"/>
    <w:rsid w:val="008728F5"/>
    <w:rsid w:val="0087642C"/>
    <w:rsid w:val="00880036"/>
    <w:rsid w:val="008816FE"/>
    <w:rsid w:val="008835E7"/>
    <w:rsid w:val="00885229"/>
    <w:rsid w:val="0088704E"/>
    <w:rsid w:val="0089342E"/>
    <w:rsid w:val="00893DDA"/>
    <w:rsid w:val="0089708F"/>
    <w:rsid w:val="008A123C"/>
    <w:rsid w:val="008B3B9F"/>
    <w:rsid w:val="008B7B73"/>
    <w:rsid w:val="008C78FD"/>
    <w:rsid w:val="008D09DF"/>
    <w:rsid w:val="008D1B87"/>
    <w:rsid w:val="008D3994"/>
    <w:rsid w:val="008E008E"/>
    <w:rsid w:val="008E406F"/>
    <w:rsid w:val="008F1E55"/>
    <w:rsid w:val="008F4C6A"/>
    <w:rsid w:val="00903D9F"/>
    <w:rsid w:val="0090643D"/>
    <w:rsid w:val="00907116"/>
    <w:rsid w:val="00915C4D"/>
    <w:rsid w:val="00920B2B"/>
    <w:rsid w:val="00921D30"/>
    <w:rsid w:val="009262B1"/>
    <w:rsid w:val="0093006C"/>
    <w:rsid w:val="00930A02"/>
    <w:rsid w:val="00933C2C"/>
    <w:rsid w:val="0093738E"/>
    <w:rsid w:val="0094757D"/>
    <w:rsid w:val="009530E7"/>
    <w:rsid w:val="00960F11"/>
    <w:rsid w:val="0096599A"/>
    <w:rsid w:val="009665A1"/>
    <w:rsid w:val="0096721F"/>
    <w:rsid w:val="00973096"/>
    <w:rsid w:val="0097724F"/>
    <w:rsid w:val="00980158"/>
    <w:rsid w:val="009801E4"/>
    <w:rsid w:val="00983818"/>
    <w:rsid w:val="00996B98"/>
    <w:rsid w:val="009A1D10"/>
    <w:rsid w:val="009B1DB8"/>
    <w:rsid w:val="009C23F5"/>
    <w:rsid w:val="009C6C69"/>
    <w:rsid w:val="009D24DF"/>
    <w:rsid w:val="009D57EB"/>
    <w:rsid w:val="009E1846"/>
    <w:rsid w:val="009F11E4"/>
    <w:rsid w:val="009F1DA2"/>
    <w:rsid w:val="00A017B4"/>
    <w:rsid w:val="00A066C9"/>
    <w:rsid w:val="00A107E3"/>
    <w:rsid w:val="00A11DF3"/>
    <w:rsid w:val="00A2242D"/>
    <w:rsid w:val="00A242FD"/>
    <w:rsid w:val="00A46941"/>
    <w:rsid w:val="00A56C78"/>
    <w:rsid w:val="00A577C6"/>
    <w:rsid w:val="00A65E47"/>
    <w:rsid w:val="00A74D6C"/>
    <w:rsid w:val="00A779A1"/>
    <w:rsid w:val="00A77B8D"/>
    <w:rsid w:val="00A83877"/>
    <w:rsid w:val="00A913C3"/>
    <w:rsid w:val="00A9192A"/>
    <w:rsid w:val="00AA1DB6"/>
    <w:rsid w:val="00AA640E"/>
    <w:rsid w:val="00AB16AA"/>
    <w:rsid w:val="00AB264A"/>
    <w:rsid w:val="00AB63EA"/>
    <w:rsid w:val="00AB7C4B"/>
    <w:rsid w:val="00AC5D87"/>
    <w:rsid w:val="00AD022B"/>
    <w:rsid w:val="00AD4F6F"/>
    <w:rsid w:val="00AF4814"/>
    <w:rsid w:val="00B13567"/>
    <w:rsid w:val="00B17AA4"/>
    <w:rsid w:val="00B23A83"/>
    <w:rsid w:val="00B23F89"/>
    <w:rsid w:val="00B305F4"/>
    <w:rsid w:val="00B555A1"/>
    <w:rsid w:val="00B61E0A"/>
    <w:rsid w:val="00B63FAD"/>
    <w:rsid w:val="00B64633"/>
    <w:rsid w:val="00B67348"/>
    <w:rsid w:val="00B74D6A"/>
    <w:rsid w:val="00B807AD"/>
    <w:rsid w:val="00B81B17"/>
    <w:rsid w:val="00B81CCB"/>
    <w:rsid w:val="00B95DFA"/>
    <w:rsid w:val="00BA0DB2"/>
    <w:rsid w:val="00BA1497"/>
    <w:rsid w:val="00BA2720"/>
    <w:rsid w:val="00BB01DB"/>
    <w:rsid w:val="00BB3D6F"/>
    <w:rsid w:val="00BB4514"/>
    <w:rsid w:val="00BD704A"/>
    <w:rsid w:val="00BE1A55"/>
    <w:rsid w:val="00BE20FD"/>
    <w:rsid w:val="00BE21B3"/>
    <w:rsid w:val="00BE372F"/>
    <w:rsid w:val="00C00E14"/>
    <w:rsid w:val="00C26CC6"/>
    <w:rsid w:val="00C504B0"/>
    <w:rsid w:val="00C52C5F"/>
    <w:rsid w:val="00C57B6C"/>
    <w:rsid w:val="00C6554A"/>
    <w:rsid w:val="00C808E5"/>
    <w:rsid w:val="00C80951"/>
    <w:rsid w:val="00C86AEA"/>
    <w:rsid w:val="00C9291A"/>
    <w:rsid w:val="00C92C3A"/>
    <w:rsid w:val="00C969F7"/>
    <w:rsid w:val="00CA30AB"/>
    <w:rsid w:val="00CB335A"/>
    <w:rsid w:val="00CB3CB5"/>
    <w:rsid w:val="00CC582C"/>
    <w:rsid w:val="00CD4A15"/>
    <w:rsid w:val="00CD54B7"/>
    <w:rsid w:val="00CE5902"/>
    <w:rsid w:val="00CE6915"/>
    <w:rsid w:val="00CE701F"/>
    <w:rsid w:val="00CF1804"/>
    <w:rsid w:val="00D01925"/>
    <w:rsid w:val="00D01AA3"/>
    <w:rsid w:val="00D0576F"/>
    <w:rsid w:val="00D065EC"/>
    <w:rsid w:val="00D06E77"/>
    <w:rsid w:val="00D12F07"/>
    <w:rsid w:val="00D14B55"/>
    <w:rsid w:val="00D14F7A"/>
    <w:rsid w:val="00D21DBB"/>
    <w:rsid w:val="00D27129"/>
    <w:rsid w:val="00D2783C"/>
    <w:rsid w:val="00D45A37"/>
    <w:rsid w:val="00D4744E"/>
    <w:rsid w:val="00D513CF"/>
    <w:rsid w:val="00D57A49"/>
    <w:rsid w:val="00D57C56"/>
    <w:rsid w:val="00D67BDE"/>
    <w:rsid w:val="00D7101A"/>
    <w:rsid w:val="00D755DB"/>
    <w:rsid w:val="00D903B7"/>
    <w:rsid w:val="00D92988"/>
    <w:rsid w:val="00D94F8D"/>
    <w:rsid w:val="00DA66E5"/>
    <w:rsid w:val="00DB1F75"/>
    <w:rsid w:val="00DC4FC0"/>
    <w:rsid w:val="00DD7C1A"/>
    <w:rsid w:val="00DE055D"/>
    <w:rsid w:val="00DE13F1"/>
    <w:rsid w:val="00DE5A17"/>
    <w:rsid w:val="00DE6895"/>
    <w:rsid w:val="00DF23DB"/>
    <w:rsid w:val="00E02483"/>
    <w:rsid w:val="00E053E2"/>
    <w:rsid w:val="00E07E06"/>
    <w:rsid w:val="00E161B2"/>
    <w:rsid w:val="00E27109"/>
    <w:rsid w:val="00E35B9D"/>
    <w:rsid w:val="00E448A5"/>
    <w:rsid w:val="00E460EE"/>
    <w:rsid w:val="00E51731"/>
    <w:rsid w:val="00E541CF"/>
    <w:rsid w:val="00E57691"/>
    <w:rsid w:val="00E61DA7"/>
    <w:rsid w:val="00E657B0"/>
    <w:rsid w:val="00E77331"/>
    <w:rsid w:val="00E851EA"/>
    <w:rsid w:val="00E9356C"/>
    <w:rsid w:val="00E94CD5"/>
    <w:rsid w:val="00EA5439"/>
    <w:rsid w:val="00EA75C9"/>
    <w:rsid w:val="00EB022C"/>
    <w:rsid w:val="00EB3638"/>
    <w:rsid w:val="00EC341E"/>
    <w:rsid w:val="00EC67E4"/>
    <w:rsid w:val="00EC6D8F"/>
    <w:rsid w:val="00ED685B"/>
    <w:rsid w:val="00ED7554"/>
    <w:rsid w:val="00ED7C44"/>
    <w:rsid w:val="00EE16F8"/>
    <w:rsid w:val="00EE3D42"/>
    <w:rsid w:val="00F03365"/>
    <w:rsid w:val="00F04498"/>
    <w:rsid w:val="00F117F3"/>
    <w:rsid w:val="00F15E68"/>
    <w:rsid w:val="00F20462"/>
    <w:rsid w:val="00F26A78"/>
    <w:rsid w:val="00F36B94"/>
    <w:rsid w:val="00F37D86"/>
    <w:rsid w:val="00F4497F"/>
    <w:rsid w:val="00F44E13"/>
    <w:rsid w:val="00F53DFA"/>
    <w:rsid w:val="00F54871"/>
    <w:rsid w:val="00F709FB"/>
    <w:rsid w:val="00F70BA0"/>
    <w:rsid w:val="00F744A7"/>
    <w:rsid w:val="00F8407B"/>
    <w:rsid w:val="00F85AF1"/>
    <w:rsid w:val="00F90C34"/>
    <w:rsid w:val="00F94947"/>
    <w:rsid w:val="00F95D0A"/>
    <w:rsid w:val="00F970D2"/>
    <w:rsid w:val="00FA17DD"/>
    <w:rsid w:val="00FB1FE2"/>
    <w:rsid w:val="00FB6A51"/>
    <w:rsid w:val="00FC3738"/>
    <w:rsid w:val="00FC4CDC"/>
    <w:rsid w:val="00FF30F1"/>
    <w:rsid w:val="00FF32D5"/>
    <w:rsid w:val="00FF5412"/>
    <w:rsid w:val="00F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A5F39"/>
  <w15:chartTrackingRefBased/>
  <w15:docId w15:val="{6BB0BD9D-17D9-476E-B6AD-C728E030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257C9E"/>
    <w:pPr>
      <w:ind w:left="720"/>
      <w:contextualSpacing/>
    </w:pPr>
  </w:style>
  <w:style w:type="table" w:styleId="TableGrid">
    <w:name w:val="Table Grid"/>
    <w:basedOn w:val="TableNormal"/>
    <w:uiPriority w:val="39"/>
    <w:rsid w:val="00A913C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40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4">
    <w:name w:val="Plain Table 4"/>
    <w:basedOn w:val="TableNormal"/>
    <w:uiPriority w:val="44"/>
    <w:rsid w:val="00FF30F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145C0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145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45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58B1"/>
    <w:pPr>
      <w:tabs>
        <w:tab w:val="right" w:leader="dot" w:pos="8630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FB6A51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1B35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1Light">
    <w:name w:val="List Table 1 Light"/>
    <w:basedOn w:val="TableNormal"/>
    <w:uiPriority w:val="46"/>
    <w:rsid w:val="001B356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1B356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diagramLayout" Target="diagrams/layout2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github.com/sanjay8330/ProductOfferService.git" TargetMode="External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microsoft.com/office/2007/relationships/diagramDrawing" Target="diagrams/drawing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31" Type="http://schemas.openxmlformats.org/officeDocument/2006/relationships/image" Target="media/image13.PNG"/><Relationship Id="rId44" Type="http://schemas.openxmlformats.org/officeDocument/2006/relationships/hyperlink" Target="mailto:test-user@secure-air-349210.iam.gserviceaccount.com" TargetMode="External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docs.github.com/en/actions/deployment/deploying-to-your-cloud-provider/deploying-to-google-kubernetes-engine" TargetMode="External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hyperlink" Target="mailto:Env-cmd@8.0.2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diagramData" Target="diagrams/data2.xm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jay\AppData\Local\Microsoft\Office\16.0\DTS\en-US%7b82BCA6D9-DA32-4111-8190-9A376D6903B4%7d\%7bB1873771-8400-4691-B72F-FCFB74923C7C%7dtf02835058_win32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7AA010-3EDA-4182-B3F1-FCEA91B3FEEC}" type="doc">
      <dgm:prSet loTypeId="urn:microsoft.com/office/officeart/2005/8/layout/vProcess5" loCatId="process" qsTypeId="urn:microsoft.com/office/officeart/2005/8/quickstyle/simple1" qsCatId="simple" csTypeId="urn:microsoft.com/office/officeart/2005/8/colors/colorful5" csCatId="colorful" phldr="1"/>
      <dgm:spPr/>
    </dgm:pt>
    <dgm:pt modelId="{20F627E4-F83D-4409-9A3A-F4FC871AC8D7}">
      <dgm:prSet phldrT="[Text]"/>
      <dgm:spPr/>
      <dgm:t>
        <a:bodyPr/>
        <a:lstStyle/>
        <a:p>
          <a:r>
            <a:rPr lang="en-US"/>
            <a:t>Implement Web service</a:t>
          </a:r>
        </a:p>
      </dgm:t>
    </dgm:pt>
    <dgm:pt modelId="{D38425A9-042E-46EC-98A0-1AC51C09DDDF}" type="parTrans" cxnId="{198A720A-BD8A-4B32-9F1B-DA13B02BF3AB}">
      <dgm:prSet/>
      <dgm:spPr/>
      <dgm:t>
        <a:bodyPr/>
        <a:lstStyle/>
        <a:p>
          <a:endParaRPr lang="en-US"/>
        </a:p>
      </dgm:t>
    </dgm:pt>
    <dgm:pt modelId="{B5280CC2-5D71-4AFE-8AAF-B02C1D9EBEFC}" type="sibTrans" cxnId="{198A720A-BD8A-4B32-9F1B-DA13B02BF3AB}">
      <dgm:prSet/>
      <dgm:spPr/>
      <dgm:t>
        <a:bodyPr/>
        <a:lstStyle/>
        <a:p>
          <a:endParaRPr lang="en-US"/>
        </a:p>
      </dgm:t>
    </dgm:pt>
    <dgm:pt modelId="{25098A4B-DB18-485C-A46A-9FC8DD375EA5}">
      <dgm:prSet phldrT="[Text]"/>
      <dgm:spPr/>
      <dgm:t>
        <a:bodyPr/>
        <a:lstStyle/>
        <a:p>
          <a:pPr>
            <a:buSzPts val="1200"/>
            <a:buFont typeface="Times New Roman" panose="02020603050405020304" pitchFamily="18" charset="0"/>
            <a:buAutoNum type="arabicPeriod"/>
          </a:pPr>
          <a:r>
            <a:rPr lang="en-US"/>
            <a:t>Add the application to docker container</a:t>
          </a:r>
        </a:p>
      </dgm:t>
    </dgm:pt>
    <dgm:pt modelId="{071520D3-3208-4201-8DE5-4FBB03071534}" type="parTrans" cxnId="{4D8734F7-3F78-40E6-838C-62E528F4C110}">
      <dgm:prSet/>
      <dgm:spPr/>
      <dgm:t>
        <a:bodyPr/>
        <a:lstStyle/>
        <a:p>
          <a:endParaRPr lang="en-US"/>
        </a:p>
      </dgm:t>
    </dgm:pt>
    <dgm:pt modelId="{2BA88F28-07A2-41BB-8EE2-A2F9C5728A00}" type="sibTrans" cxnId="{4D8734F7-3F78-40E6-838C-62E528F4C110}">
      <dgm:prSet/>
      <dgm:spPr/>
      <dgm:t>
        <a:bodyPr/>
        <a:lstStyle/>
        <a:p>
          <a:endParaRPr lang="en-US"/>
        </a:p>
      </dgm:t>
    </dgm:pt>
    <dgm:pt modelId="{55381668-CC54-4A02-AF60-E51948492174}">
      <dgm:prSet phldrT="[Text]"/>
      <dgm:spPr/>
      <dgm:t>
        <a:bodyPr/>
        <a:lstStyle/>
        <a:p>
          <a:r>
            <a:rPr lang="en-US"/>
            <a:t>Automate build and deploy using Github</a:t>
          </a:r>
        </a:p>
      </dgm:t>
    </dgm:pt>
    <dgm:pt modelId="{382B3961-DC05-4899-BEE6-0E19AD037E61}" type="parTrans" cxnId="{6B6F35CC-D960-45ED-9B97-E7158DCB06F4}">
      <dgm:prSet/>
      <dgm:spPr/>
      <dgm:t>
        <a:bodyPr/>
        <a:lstStyle/>
        <a:p>
          <a:endParaRPr lang="en-US"/>
        </a:p>
      </dgm:t>
    </dgm:pt>
    <dgm:pt modelId="{179EC53F-D634-4F27-BEF9-DDB36C4A5AAE}" type="sibTrans" cxnId="{6B6F35CC-D960-45ED-9B97-E7158DCB06F4}">
      <dgm:prSet/>
      <dgm:spPr/>
      <dgm:t>
        <a:bodyPr/>
        <a:lstStyle/>
        <a:p>
          <a:endParaRPr lang="en-US"/>
        </a:p>
      </dgm:t>
    </dgm:pt>
    <dgm:pt modelId="{8346F9B8-2937-4B3F-81DE-766E4930F471}">
      <dgm:prSet phldrT="[Text]"/>
      <dgm:spPr/>
      <dgm:t>
        <a:bodyPr/>
        <a:lstStyle/>
        <a:p>
          <a:r>
            <a:rPr lang="en-US"/>
            <a:t>Deploy the container on Kubernetes</a:t>
          </a:r>
        </a:p>
      </dgm:t>
    </dgm:pt>
    <dgm:pt modelId="{3C9CCA37-9E31-491C-B213-4EC7D5498574}" type="parTrans" cxnId="{E38EE4DB-D9A6-4604-8EA5-A91DEFF39270}">
      <dgm:prSet/>
      <dgm:spPr/>
      <dgm:t>
        <a:bodyPr/>
        <a:lstStyle/>
        <a:p>
          <a:endParaRPr lang="en-US"/>
        </a:p>
      </dgm:t>
    </dgm:pt>
    <dgm:pt modelId="{D7612575-86BB-4490-A324-E7A7DC548AD1}" type="sibTrans" cxnId="{E38EE4DB-D9A6-4604-8EA5-A91DEFF39270}">
      <dgm:prSet/>
      <dgm:spPr/>
      <dgm:t>
        <a:bodyPr/>
        <a:lstStyle/>
        <a:p>
          <a:endParaRPr lang="en-US"/>
        </a:p>
      </dgm:t>
    </dgm:pt>
    <dgm:pt modelId="{8C5795F0-25F3-4993-8911-74DEE7BB7576}" type="pres">
      <dgm:prSet presAssocID="{207AA010-3EDA-4182-B3F1-FCEA91B3FEEC}" presName="outerComposite" presStyleCnt="0">
        <dgm:presLayoutVars>
          <dgm:chMax val="5"/>
          <dgm:dir/>
          <dgm:resizeHandles val="exact"/>
        </dgm:presLayoutVars>
      </dgm:prSet>
      <dgm:spPr/>
    </dgm:pt>
    <dgm:pt modelId="{76596272-7912-4EB4-8CD2-EAE8B3FEAB06}" type="pres">
      <dgm:prSet presAssocID="{207AA010-3EDA-4182-B3F1-FCEA91B3FEEC}" presName="dummyMaxCanvas" presStyleCnt="0">
        <dgm:presLayoutVars/>
      </dgm:prSet>
      <dgm:spPr/>
    </dgm:pt>
    <dgm:pt modelId="{24167F23-00F2-4347-9F1C-08D89ADE6534}" type="pres">
      <dgm:prSet presAssocID="{207AA010-3EDA-4182-B3F1-FCEA91B3FEEC}" presName="FourNodes_1" presStyleLbl="node1" presStyleIdx="0" presStyleCnt="4">
        <dgm:presLayoutVars>
          <dgm:bulletEnabled val="1"/>
        </dgm:presLayoutVars>
      </dgm:prSet>
      <dgm:spPr/>
    </dgm:pt>
    <dgm:pt modelId="{6879999B-9DA3-45A6-88B1-9469F4F0A7C1}" type="pres">
      <dgm:prSet presAssocID="{207AA010-3EDA-4182-B3F1-FCEA91B3FEEC}" presName="FourNodes_2" presStyleLbl="node1" presStyleIdx="1" presStyleCnt="4">
        <dgm:presLayoutVars>
          <dgm:bulletEnabled val="1"/>
        </dgm:presLayoutVars>
      </dgm:prSet>
      <dgm:spPr/>
    </dgm:pt>
    <dgm:pt modelId="{109424AE-D009-4753-B303-F9DED240C233}" type="pres">
      <dgm:prSet presAssocID="{207AA010-3EDA-4182-B3F1-FCEA91B3FEEC}" presName="FourNodes_3" presStyleLbl="node1" presStyleIdx="2" presStyleCnt="4">
        <dgm:presLayoutVars>
          <dgm:bulletEnabled val="1"/>
        </dgm:presLayoutVars>
      </dgm:prSet>
      <dgm:spPr/>
    </dgm:pt>
    <dgm:pt modelId="{38FB9622-4637-4105-B07A-DEEEAC9246E9}" type="pres">
      <dgm:prSet presAssocID="{207AA010-3EDA-4182-B3F1-FCEA91B3FEEC}" presName="FourNodes_4" presStyleLbl="node1" presStyleIdx="3" presStyleCnt="4">
        <dgm:presLayoutVars>
          <dgm:bulletEnabled val="1"/>
        </dgm:presLayoutVars>
      </dgm:prSet>
      <dgm:spPr/>
    </dgm:pt>
    <dgm:pt modelId="{F84A18C4-3C75-4852-8CBC-E2585498BF0B}" type="pres">
      <dgm:prSet presAssocID="{207AA010-3EDA-4182-B3F1-FCEA91B3FEEC}" presName="FourConn_1-2" presStyleLbl="fgAccFollowNode1" presStyleIdx="0" presStyleCnt="3">
        <dgm:presLayoutVars>
          <dgm:bulletEnabled val="1"/>
        </dgm:presLayoutVars>
      </dgm:prSet>
      <dgm:spPr/>
    </dgm:pt>
    <dgm:pt modelId="{036F6A11-9874-4259-8A74-CBD4EBA475F0}" type="pres">
      <dgm:prSet presAssocID="{207AA010-3EDA-4182-B3F1-FCEA91B3FEEC}" presName="FourConn_2-3" presStyleLbl="fgAccFollowNode1" presStyleIdx="1" presStyleCnt="3">
        <dgm:presLayoutVars>
          <dgm:bulletEnabled val="1"/>
        </dgm:presLayoutVars>
      </dgm:prSet>
      <dgm:spPr/>
    </dgm:pt>
    <dgm:pt modelId="{8109D262-4709-4F67-8134-8B39D4ABBC4F}" type="pres">
      <dgm:prSet presAssocID="{207AA010-3EDA-4182-B3F1-FCEA91B3FEEC}" presName="FourConn_3-4" presStyleLbl="fgAccFollowNode1" presStyleIdx="2" presStyleCnt="3">
        <dgm:presLayoutVars>
          <dgm:bulletEnabled val="1"/>
        </dgm:presLayoutVars>
      </dgm:prSet>
      <dgm:spPr/>
    </dgm:pt>
    <dgm:pt modelId="{88E6B4A0-7CE2-4148-A4E9-125A99B58C84}" type="pres">
      <dgm:prSet presAssocID="{207AA010-3EDA-4182-B3F1-FCEA91B3FEEC}" presName="FourNodes_1_text" presStyleLbl="node1" presStyleIdx="3" presStyleCnt="4">
        <dgm:presLayoutVars>
          <dgm:bulletEnabled val="1"/>
        </dgm:presLayoutVars>
      </dgm:prSet>
      <dgm:spPr/>
    </dgm:pt>
    <dgm:pt modelId="{60DECDE9-F1B2-4F2C-9749-D434A7708EE2}" type="pres">
      <dgm:prSet presAssocID="{207AA010-3EDA-4182-B3F1-FCEA91B3FEEC}" presName="FourNodes_2_text" presStyleLbl="node1" presStyleIdx="3" presStyleCnt="4">
        <dgm:presLayoutVars>
          <dgm:bulletEnabled val="1"/>
        </dgm:presLayoutVars>
      </dgm:prSet>
      <dgm:spPr/>
    </dgm:pt>
    <dgm:pt modelId="{1102F008-EAE0-497E-81C9-0687F22AEFDB}" type="pres">
      <dgm:prSet presAssocID="{207AA010-3EDA-4182-B3F1-FCEA91B3FEEC}" presName="FourNodes_3_text" presStyleLbl="node1" presStyleIdx="3" presStyleCnt="4">
        <dgm:presLayoutVars>
          <dgm:bulletEnabled val="1"/>
        </dgm:presLayoutVars>
      </dgm:prSet>
      <dgm:spPr/>
    </dgm:pt>
    <dgm:pt modelId="{D816DF73-11CF-4CF1-89B6-037214A50C4C}" type="pres">
      <dgm:prSet presAssocID="{207AA010-3EDA-4182-B3F1-FCEA91B3FEEC}" presName="FourNodes_4_text" presStyleLbl="node1" presStyleIdx="3" presStyleCnt="4">
        <dgm:presLayoutVars>
          <dgm:bulletEnabled val="1"/>
        </dgm:presLayoutVars>
      </dgm:prSet>
      <dgm:spPr/>
    </dgm:pt>
  </dgm:ptLst>
  <dgm:cxnLst>
    <dgm:cxn modelId="{9983210A-DCC2-46A9-81A1-D53352066A3C}" type="presOf" srcId="{20F627E4-F83D-4409-9A3A-F4FC871AC8D7}" destId="{88E6B4A0-7CE2-4148-A4E9-125A99B58C84}" srcOrd="1" destOrd="0" presId="urn:microsoft.com/office/officeart/2005/8/layout/vProcess5"/>
    <dgm:cxn modelId="{198A720A-BD8A-4B32-9F1B-DA13B02BF3AB}" srcId="{207AA010-3EDA-4182-B3F1-FCEA91B3FEEC}" destId="{20F627E4-F83D-4409-9A3A-F4FC871AC8D7}" srcOrd="0" destOrd="0" parTransId="{D38425A9-042E-46EC-98A0-1AC51C09DDDF}" sibTransId="{B5280CC2-5D71-4AFE-8AAF-B02C1D9EBEFC}"/>
    <dgm:cxn modelId="{21593F61-AA5F-48F4-8B93-EEAFEEFB5F42}" type="presOf" srcId="{D7612575-86BB-4490-A324-E7A7DC548AD1}" destId="{8109D262-4709-4F67-8134-8B39D4ABBC4F}" srcOrd="0" destOrd="0" presId="urn:microsoft.com/office/officeart/2005/8/layout/vProcess5"/>
    <dgm:cxn modelId="{D97D9062-0B72-418E-97B2-513CA64B518B}" type="presOf" srcId="{2BA88F28-07A2-41BB-8EE2-A2F9C5728A00}" destId="{036F6A11-9874-4259-8A74-CBD4EBA475F0}" srcOrd="0" destOrd="0" presId="urn:microsoft.com/office/officeart/2005/8/layout/vProcess5"/>
    <dgm:cxn modelId="{6B5CB942-FB86-4496-BD80-6250316C525E}" type="presOf" srcId="{8346F9B8-2937-4B3F-81DE-766E4930F471}" destId="{109424AE-D009-4753-B303-F9DED240C233}" srcOrd="0" destOrd="0" presId="urn:microsoft.com/office/officeart/2005/8/layout/vProcess5"/>
    <dgm:cxn modelId="{B27E8B72-582C-4860-B193-519DF2D9BCF7}" type="presOf" srcId="{55381668-CC54-4A02-AF60-E51948492174}" destId="{D816DF73-11CF-4CF1-89B6-037214A50C4C}" srcOrd="1" destOrd="0" presId="urn:microsoft.com/office/officeart/2005/8/layout/vProcess5"/>
    <dgm:cxn modelId="{E9947953-F7D6-4950-BEA7-40AFCED2BA56}" type="presOf" srcId="{55381668-CC54-4A02-AF60-E51948492174}" destId="{38FB9622-4637-4105-B07A-DEEEAC9246E9}" srcOrd="0" destOrd="0" presId="urn:microsoft.com/office/officeart/2005/8/layout/vProcess5"/>
    <dgm:cxn modelId="{38E0B856-A6ED-4A19-8AF8-1585174A7A78}" type="presOf" srcId="{B5280CC2-5D71-4AFE-8AAF-B02C1D9EBEFC}" destId="{F84A18C4-3C75-4852-8CBC-E2585498BF0B}" srcOrd="0" destOrd="0" presId="urn:microsoft.com/office/officeart/2005/8/layout/vProcess5"/>
    <dgm:cxn modelId="{44C6F4C8-402C-4383-9C1D-C377BADBEE22}" type="presOf" srcId="{20F627E4-F83D-4409-9A3A-F4FC871AC8D7}" destId="{24167F23-00F2-4347-9F1C-08D89ADE6534}" srcOrd="0" destOrd="0" presId="urn:microsoft.com/office/officeart/2005/8/layout/vProcess5"/>
    <dgm:cxn modelId="{E54AC7C9-05B9-4656-8B7C-2265EC60017B}" type="presOf" srcId="{207AA010-3EDA-4182-B3F1-FCEA91B3FEEC}" destId="{8C5795F0-25F3-4993-8911-74DEE7BB7576}" srcOrd="0" destOrd="0" presId="urn:microsoft.com/office/officeart/2005/8/layout/vProcess5"/>
    <dgm:cxn modelId="{6B6F35CC-D960-45ED-9B97-E7158DCB06F4}" srcId="{207AA010-3EDA-4182-B3F1-FCEA91B3FEEC}" destId="{55381668-CC54-4A02-AF60-E51948492174}" srcOrd="3" destOrd="0" parTransId="{382B3961-DC05-4899-BEE6-0E19AD037E61}" sibTransId="{179EC53F-D634-4F27-BEF9-DDB36C4A5AAE}"/>
    <dgm:cxn modelId="{42094ECD-9072-44A7-8467-05F9E0C34B2B}" type="presOf" srcId="{8346F9B8-2937-4B3F-81DE-766E4930F471}" destId="{1102F008-EAE0-497E-81C9-0687F22AEFDB}" srcOrd="1" destOrd="0" presId="urn:microsoft.com/office/officeart/2005/8/layout/vProcess5"/>
    <dgm:cxn modelId="{164CC3DA-AC9B-4529-BFB6-3DF174666C48}" type="presOf" srcId="{25098A4B-DB18-485C-A46A-9FC8DD375EA5}" destId="{60DECDE9-F1B2-4F2C-9749-D434A7708EE2}" srcOrd="1" destOrd="0" presId="urn:microsoft.com/office/officeart/2005/8/layout/vProcess5"/>
    <dgm:cxn modelId="{E38EE4DB-D9A6-4604-8EA5-A91DEFF39270}" srcId="{207AA010-3EDA-4182-B3F1-FCEA91B3FEEC}" destId="{8346F9B8-2937-4B3F-81DE-766E4930F471}" srcOrd="2" destOrd="0" parTransId="{3C9CCA37-9E31-491C-B213-4EC7D5498574}" sibTransId="{D7612575-86BB-4490-A324-E7A7DC548AD1}"/>
    <dgm:cxn modelId="{440A89DD-C477-4B3F-A454-900612955442}" type="presOf" srcId="{25098A4B-DB18-485C-A46A-9FC8DD375EA5}" destId="{6879999B-9DA3-45A6-88B1-9469F4F0A7C1}" srcOrd="0" destOrd="0" presId="urn:microsoft.com/office/officeart/2005/8/layout/vProcess5"/>
    <dgm:cxn modelId="{4D8734F7-3F78-40E6-838C-62E528F4C110}" srcId="{207AA010-3EDA-4182-B3F1-FCEA91B3FEEC}" destId="{25098A4B-DB18-485C-A46A-9FC8DD375EA5}" srcOrd="1" destOrd="0" parTransId="{071520D3-3208-4201-8DE5-4FBB03071534}" sibTransId="{2BA88F28-07A2-41BB-8EE2-A2F9C5728A00}"/>
    <dgm:cxn modelId="{4EEA67D1-7710-4D17-8FB8-3A9BB51BFD75}" type="presParOf" srcId="{8C5795F0-25F3-4993-8911-74DEE7BB7576}" destId="{76596272-7912-4EB4-8CD2-EAE8B3FEAB06}" srcOrd="0" destOrd="0" presId="urn:microsoft.com/office/officeart/2005/8/layout/vProcess5"/>
    <dgm:cxn modelId="{2B0BD5C6-0F1D-4F54-89A7-0CE8432729DE}" type="presParOf" srcId="{8C5795F0-25F3-4993-8911-74DEE7BB7576}" destId="{24167F23-00F2-4347-9F1C-08D89ADE6534}" srcOrd="1" destOrd="0" presId="urn:microsoft.com/office/officeart/2005/8/layout/vProcess5"/>
    <dgm:cxn modelId="{19BA20B8-81A0-4520-B59D-C9D8CD25E65D}" type="presParOf" srcId="{8C5795F0-25F3-4993-8911-74DEE7BB7576}" destId="{6879999B-9DA3-45A6-88B1-9469F4F0A7C1}" srcOrd="2" destOrd="0" presId="urn:microsoft.com/office/officeart/2005/8/layout/vProcess5"/>
    <dgm:cxn modelId="{1CB9C8C1-B9F8-4370-8A39-3B658E281A65}" type="presParOf" srcId="{8C5795F0-25F3-4993-8911-74DEE7BB7576}" destId="{109424AE-D009-4753-B303-F9DED240C233}" srcOrd="3" destOrd="0" presId="urn:microsoft.com/office/officeart/2005/8/layout/vProcess5"/>
    <dgm:cxn modelId="{0522E619-C05A-4F0D-9943-C947FB1F9979}" type="presParOf" srcId="{8C5795F0-25F3-4993-8911-74DEE7BB7576}" destId="{38FB9622-4637-4105-B07A-DEEEAC9246E9}" srcOrd="4" destOrd="0" presId="urn:microsoft.com/office/officeart/2005/8/layout/vProcess5"/>
    <dgm:cxn modelId="{4BBBE92A-0732-4C47-B83E-3344A8D1335B}" type="presParOf" srcId="{8C5795F0-25F3-4993-8911-74DEE7BB7576}" destId="{F84A18C4-3C75-4852-8CBC-E2585498BF0B}" srcOrd="5" destOrd="0" presId="urn:microsoft.com/office/officeart/2005/8/layout/vProcess5"/>
    <dgm:cxn modelId="{37617D88-D760-43BB-8074-8DA3E8271C65}" type="presParOf" srcId="{8C5795F0-25F3-4993-8911-74DEE7BB7576}" destId="{036F6A11-9874-4259-8A74-CBD4EBA475F0}" srcOrd="6" destOrd="0" presId="urn:microsoft.com/office/officeart/2005/8/layout/vProcess5"/>
    <dgm:cxn modelId="{E666447C-AAA4-44F1-BD9E-4CD8CAB839BD}" type="presParOf" srcId="{8C5795F0-25F3-4993-8911-74DEE7BB7576}" destId="{8109D262-4709-4F67-8134-8B39D4ABBC4F}" srcOrd="7" destOrd="0" presId="urn:microsoft.com/office/officeart/2005/8/layout/vProcess5"/>
    <dgm:cxn modelId="{B89352D0-B1DE-4EBB-B3D3-77FC550D2BC8}" type="presParOf" srcId="{8C5795F0-25F3-4993-8911-74DEE7BB7576}" destId="{88E6B4A0-7CE2-4148-A4E9-125A99B58C84}" srcOrd="8" destOrd="0" presId="urn:microsoft.com/office/officeart/2005/8/layout/vProcess5"/>
    <dgm:cxn modelId="{5FCD2AA1-F941-4D00-8840-971D20053E5E}" type="presParOf" srcId="{8C5795F0-25F3-4993-8911-74DEE7BB7576}" destId="{60DECDE9-F1B2-4F2C-9749-D434A7708EE2}" srcOrd="9" destOrd="0" presId="urn:microsoft.com/office/officeart/2005/8/layout/vProcess5"/>
    <dgm:cxn modelId="{FA898150-A048-4C80-95D4-5A952FF2E305}" type="presParOf" srcId="{8C5795F0-25F3-4993-8911-74DEE7BB7576}" destId="{1102F008-EAE0-497E-81C9-0687F22AEFDB}" srcOrd="10" destOrd="0" presId="urn:microsoft.com/office/officeart/2005/8/layout/vProcess5"/>
    <dgm:cxn modelId="{2A77A76A-DB4E-4E4D-A42E-E330937DE4D9}" type="presParOf" srcId="{8C5795F0-25F3-4993-8911-74DEE7BB7576}" destId="{D816DF73-11CF-4CF1-89B6-037214A50C4C}" srcOrd="11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31EFA84-9240-4621-8694-C881A1D5A55F}" type="doc">
      <dgm:prSet loTypeId="urn:microsoft.com/office/officeart/2005/8/layout/hierarchy3" loCatId="relationship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D06EA991-0785-45F1-8F8F-D19F4F88ABFB}">
      <dgm:prSet phldrT="[Text]"/>
      <dgm:spPr/>
      <dgm:t>
        <a:bodyPr/>
        <a:lstStyle/>
        <a:p>
          <a:r>
            <a:rPr lang="en-US"/>
            <a:t>Implement Web Service Project</a:t>
          </a:r>
        </a:p>
      </dgm:t>
    </dgm:pt>
    <dgm:pt modelId="{E404509C-9336-437B-89BE-F263B94E76D0}" type="parTrans" cxnId="{48AE04B7-8378-4394-AE2E-4382AD9F8E7C}">
      <dgm:prSet/>
      <dgm:spPr/>
      <dgm:t>
        <a:bodyPr/>
        <a:lstStyle/>
        <a:p>
          <a:endParaRPr lang="en-US"/>
        </a:p>
      </dgm:t>
    </dgm:pt>
    <dgm:pt modelId="{05C26807-39C9-4EAE-B116-0462F5187796}" type="sibTrans" cxnId="{48AE04B7-8378-4394-AE2E-4382AD9F8E7C}">
      <dgm:prSet/>
      <dgm:spPr/>
      <dgm:t>
        <a:bodyPr/>
        <a:lstStyle/>
        <a:p>
          <a:endParaRPr lang="en-US"/>
        </a:p>
      </dgm:t>
    </dgm:pt>
    <dgm:pt modelId="{03C6D507-B6A5-45B0-8326-8E013F568275}">
      <dgm:prSet phldrT="[Text]"/>
      <dgm:spPr/>
      <dgm:t>
        <a:bodyPr/>
        <a:lstStyle/>
        <a:p>
          <a:r>
            <a:rPr lang="en-US"/>
            <a:t>The Web service which exposes on a defined port : 3000</a:t>
          </a:r>
        </a:p>
      </dgm:t>
    </dgm:pt>
    <dgm:pt modelId="{C13136DF-4496-466E-871C-EFC1FD6EE6EC}" type="parTrans" cxnId="{EB9A509D-7A43-4B6B-AB15-ADDAFC71FC80}">
      <dgm:prSet/>
      <dgm:spPr/>
      <dgm:t>
        <a:bodyPr/>
        <a:lstStyle/>
        <a:p>
          <a:endParaRPr lang="en-US"/>
        </a:p>
      </dgm:t>
    </dgm:pt>
    <dgm:pt modelId="{A87EA805-7A20-432D-9761-320938F83F5B}" type="sibTrans" cxnId="{EB9A509D-7A43-4B6B-AB15-ADDAFC71FC80}">
      <dgm:prSet/>
      <dgm:spPr/>
      <dgm:t>
        <a:bodyPr/>
        <a:lstStyle/>
        <a:p>
          <a:endParaRPr lang="en-US"/>
        </a:p>
      </dgm:t>
    </dgm:pt>
    <dgm:pt modelId="{4FA5C231-0E4A-472D-96C1-F6A3D808E3C9}">
      <dgm:prSet phldrT="[Text]"/>
      <dgm:spPr/>
      <dgm:t>
        <a:bodyPr/>
        <a:lstStyle/>
        <a:p>
          <a:r>
            <a:rPr lang="en-US"/>
            <a:t>Containes HTTP endpoints for major functions in product offer</a:t>
          </a:r>
        </a:p>
      </dgm:t>
    </dgm:pt>
    <dgm:pt modelId="{F56D248C-7723-49A6-9164-12B4E693D0A8}" type="parTrans" cxnId="{120D3761-417D-4736-9D32-326B0AC7784C}">
      <dgm:prSet/>
      <dgm:spPr/>
      <dgm:t>
        <a:bodyPr/>
        <a:lstStyle/>
        <a:p>
          <a:endParaRPr lang="en-US"/>
        </a:p>
      </dgm:t>
    </dgm:pt>
    <dgm:pt modelId="{B28A55FD-0472-4D0C-93F2-6421ACDE5ED9}" type="sibTrans" cxnId="{120D3761-417D-4736-9D32-326B0AC7784C}">
      <dgm:prSet/>
      <dgm:spPr/>
      <dgm:t>
        <a:bodyPr/>
        <a:lstStyle/>
        <a:p>
          <a:endParaRPr lang="en-US"/>
        </a:p>
      </dgm:t>
    </dgm:pt>
    <dgm:pt modelId="{3EEC9E65-6ACC-427E-B333-EC0B1C52C1C3}">
      <dgm:prSet phldrT="[Text]"/>
      <dgm:spPr/>
      <dgm:t>
        <a:bodyPr/>
        <a:lstStyle/>
        <a:p>
          <a:r>
            <a:rPr lang="en-US"/>
            <a:t>Add the project to Docker.</a:t>
          </a:r>
        </a:p>
      </dgm:t>
    </dgm:pt>
    <dgm:pt modelId="{E7D95ACE-70F6-4A99-8A05-1D5E151D4988}" type="parTrans" cxnId="{7445FF9F-9073-425D-BDA9-DE8A3FE5DFB9}">
      <dgm:prSet/>
      <dgm:spPr/>
      <dgm:t>
        <a:bodyPr/>
        <a:lstStyle/>
        <a:p>
          <a:endParaRPr lang="en-US"/>
        </a:p>
      </dgm:t>
    </dgm:pt>
    <dgm:pt modelId="{1CA94E8C-1402-4A5E-9995-9833BC445001}" type="sibTrans" cxnId="{7445FF9F-9073-425D-BDA9-DE8A3FE5DFB9}">
      <dgm:prSet/>
      <dgm:spPr/>
      <dgm:t>
        <a:bodyPr/>
        <a:lstStyle/>
        <a:p>
          <a:endParaRPr lang="en-US"/>
        </a:p>
      </dgm:t>
    </dgm:pt>
    <dgm:pt modelId="{753C0AC9-2E34-4504-99AF-41CEE80DC8EC}">
      <dgm:prSet phldrT="[Text]"/>
      <dgm:spPr/>
      <dgm:t>
        <a:bodyPr/>
        <a:lstStyle/>
        <a:p>
          <a:r>
            <a:rPr lang="en-US"/>
            <a:t>Create the docker File.</a:t>
          </a:r>
        </a:p>
      </dgm:t>
    </dgm:pt>
    <dgm:pt modelId="{92AA64D5-C62B-4D3B-AA6D-9A0ADEB4655E}" type="parTrans" cxnId="{0DA3E035-A35F-403B-998D-650E320E13BA}">
      <dgm:prSet/>
      <dgm:spPr/>
      <dgm:t>
        <a:bodyPr/>
        <a:lstStyle/>
        <a:p>
          <a:endParaRPr lang="en-US"/>
        </a:p>
      </dgm:t>
    </dgm:pt>
    <dgm:pt modelId="{E071B7FF-7383-4809-AB1F-2E2F6AD3AE4B}" type="sibTrans" cxnId="{0DA3E035-A35F-403B-998D-650E320E13BA}">
      <dgm:prSet/>
      <dgm:spPr/>
      <dgm:t>
        <a:bodyPr/>
        <a:lstStyle/>
        <a:p>
          <a:endParaRPr lang="en-US"/>
        </a:p>
      </dgm:t>
    </dgm:pt>
    <dgm:pt modelId="{83C3BA7A-777D-4613-A9B4-D116D01EBA54}">
      <dgm:prSet phldrT="[Text]"/>
      <dgm:spPr/>
      <dgm:t>
        <a:bodyPr/>
        <a:lstStyle/>
        <a:p>
          <a:r>
            <a:rPr lang="en-US"/>
            <a:t>Authenticated with DockerHub.</a:t>
          </a:r>
        </a:p>
      </dgm:t>
    </dgm:pt>
    <dgm:pt modelId="{27DBA9DE-B6CF-434E-8571-CBCC52B7E116}" type="parTrans" cxnId="{F55DE87B-3F2B-48AC-A179-FBB63E41E7B5}">
      <dgm:prSet/>
      <dgm:spPr/>
      <dgm:t>
        <a:bodyPr/>
        <a:lstStyle/>
        <a:p>
          <a:endParaRPr lang="en-US"/>
        </a:p>
      </dgm:t>
    </dgm:pt>
    <dgm:pt modelId="{9A3F284B-F9D6-4DF9-8CEE-0A8EAB1479BC}" type="sibTrans" cxnId="{F55DE87B-3F2B-48AC-A179-FBB63E41E7B5}">
      <dgm:prSet/>
      <dgm:spPr/>
      <dgm:t>
        <a:bodyPr/>
        <a:lstStyle/>
        <a:p>
          <a:endParaRPr lang="en-US"/>
        </a:p>
      </dgm:t>
    </dgm:pt>
    <dgm:pt modelId="{6D6A39A6-E276-47DC-BDDA-BD9CB21B4BFB}">
      <dgm:prSet phldrT="[Text]"/>
      <dgm:spPr/>
      <dgm:t>
        <a:bodyPr/>
        <a:lstStyle/>
        <a:p>
          <a:r>
            <a:rPr lang="en-US"/>
            <a:t>Implement the Model, Route and the main server.js files.</a:t>
          </a:r>
        </a:p>
      </dgm:t>
    </dgm:pt>
    <dgm:pt modelId="{D39C5C95-305C-45FB-AFAF-C9D3D996AF95}" type="parTrans" cxnId="{F3ACC88E-853A-4B3A-A093-43FD7D04ABA9}">
      <dgm:prSet/>
      <dgm:spPr/>
      <dgm:t>
        <a:bodyPr/>
        <a:lstStyle/>
        <a:p>
          <a:endParaRPr lang="en-US"/>
        </a:p>
      </dgm:t>
    </dgm:pt>
    <dgm:pt modelId="{61A9129A-2244-42CF-B151-C82DC20B809A}" type="sibTrans" cxnId="{F3ACC88E-853A-4B3A-A093-43FD7D04ABA9}">
      <dgm:prSet/>
      <dgm:spPr/>
      <dgm:t>
        <a:bodyPr/>
        <a:lstStyle/>
        <a:p>
          <a:endParaRPr lang="en-US"/>
        </a:p>
      </dgm:t>
    </dgm:pt>
    <dgm:pt modelId="{188E3707-83F1-4FEE-8DE0-D9666E74DD6F}">
      <dgm:prSet phldrT="[Text]"/>
      <dgm:spPr/>
      <dgm:t>
        <a:bodyPr/>
        <a:lstStyle/>
        <a:p>
          <a:r>
            <a:rPr lang="en-US"/>
            <a:t>Built the project on Docker.</a:t>
          </a:r>
        </a:p>
      </dgm:t>
    </dgm:pt>
    <dgm:pt modelId="{0882336B-F1FB-4FA7-B137-C60C4A364E4C}" type="parTrans" cxnId="{2E23F615-D18D-4B90-A251-18B6E8FF2B7A}">
      <dgm:prSet/>
      <dgm:spPr/>
      <dgm:t>
        <a:bodyPr/>
        <a:lstStyle/>
        <a:p>
          <a:endParaRPr lang="en-US"/>
        </a:p>
      </dgm:t>
    </dgm:pt>
    <dgm:pt modelId="{06EE8CE8-A66C-41A9-AC1A-CCFEBD8DB6BE}" type="sibTrans" cxnId="{2E23F615-D18D-4B90-A251-18B6E8FF2B7A}">
      <dgm:prSet/>
      <dgm:spPr/>
      <dgm:t>
        <a:bodyPr/>
        <a:lstStyle/>
        <a:p>
          <a:endParaRPr lang="en-US"/>
        </a:p>
      </dgm:t>
    </dgm:pt>
    <dgm:pt modelId="{2B468C46-759D-49BF-9EA8-F22CB1344D07}">
      <dgm:prSet phldrT="[Text]"/>
      <dgm:spPr/>
      <dgm:t>
        <a:bodyPr/>
        <a:lstStyle/>
        <a:p>
          <a:r>
            <a:rPr lang="en-US"/>
            <a:t>Run andfinally push to dockerHub. </a:t>
          </a:r>
        </a:p>
      </dgm:t>
    </dgm:pt>
    <dgm:pt modelId="{CFD12BA6-21BF-469D-97A5-2996316B42D8}" type="parTrans" cxnId="{0C5B01CA-857D-4360-9DFA-79251D9553FD}">
      <dgm:prSet/>
      <dgm:spPr/>
      <dgm:t>
        <a:bodyPr/>
        <a:lstStyle/>
        <a:p>
          <a:endParaRPr lang="en-US"/>
        </a:p>
      </dgm:t>
    </dgm:pt>
    <dgm:pt modelId="{6FEFDF3D-5BED-43DD-870A-F0A5ADC0C9BA}" type="sibTrans" cxnId="{0C5B01CA-857D-4360-9DFA-79251D9553FD}">
      <dgm:prSet/>
      <dgm:spPr/>
      <dgm:t>
        <a:bodyPr/>
        <a:lstStyle/>
        <a:p>
          <a:endParaRPr lang="en-US"/>
        </a:p>
      </dgm:t>
    </dgm:pt>
    <dgm:pt modelId="{010D1998-9204-4B43-8AFA-8FCA0126DFB1}">
      <dgm:prSet phldrT="[Text]"/>
      <dgm:spPr/>
      <dgm:t>
        <a:bodyPr/>
        <a:lstStyle/>
        <a:p>
          <a:r>
            <a:rPr lang="en-US"/>
            <a:t>Deploy on Kubernetes.</a:t>
          </a:r>
        </a:p>
      </dgm:t>
    </dgm:pt>
    <dgm:pt modelId="{3B4A55A9-BD87-49FC-8622-F31B94CF451C}" type="parTrans" cxnId="{84A7C568-FF45-4127-83BF-AB9A553919A4}">
      <dgm:prSet/>
      <dgm:spPr/>
      <dgm:t>
        <a:bodyPr/>
        <a:lstStyle/>
        <a:p>
          <a:endParaRPr lang="en-US"/>
        </a:p>
      </dgm:t>
    </dgm:pt>
    <dgm:pt modelId="{B989C541-42EF-48E8-81C9-1F1FBD243A00}" type="sibTrans" cxnId="{84A7C568-FF45-4127-83BF-AB9A553919A4}">
      <dgm:prSet/>
      <dgm:spPr/>
      <dgm:t>
        <a:bodyPr/>
        <a:lstStyle/>
        <a:p>
          <a:endParaRPr lang="en-US"/>
        </a:p>
      </dgm:t>
    </dgm:pt>
    <dgm:pt modelId="{65AB4DD3-D8BA-4527-BC5B-6843A8B6865E}">
      <dgm:prSet phldrT="[Text]"/>
      <dgm:spPr/>
      <dgm:t>
        <a:bodyPr/>
        <a:lstStyle/>
        <a:p>
          <a:r>
            <a:rPr lang="en-US"/>
            <a:t>Create a cluster in Kubernetes.</a:t>
          </a:r>
        </a:p>
      </dgm:t>
    </dgm:pt>
    <dgm:pt modelId="{91D760C9-3CFB-475F-9C46-4BC2A7B07CE9}" type="parTrans" cxnId="{AA3D988C-C4EB-420F-9C9C-D5D6E911C1EF}">
      <dgm:prSet/>
      <dgm:spPr/>
      <dgm:t>
        <a:bodyPr/>
        <a:lstStyle/>
        <a:p>
          <a:endParaRPr lang="en-US"/>
        </a:p>
      </dgm:t>
    </dgm:pt>
    <dgm:pt modelId="{D38E22D7-5B54-4C97-8087-7B2E52601852}" type="sibTrans" cxnId="{AA3D988C-C4EB-420F-9C9C-D5D6E911C1EF}">
      <dgm:prSet/>
      <dgm:spPr/>
      <dgm:t>
        <a:bodyPr/>
        <a:lstStyle/>
        <a:p>
          <a:endParaRPr lang="en-US"/>
        </a:p>
      </dgm:t>
    </dgm:pt>
    <dgm:pt modelId="{12A30E16-8F7B-4D18-9828-DBD8F93A8685}">
      <dgm:prSet phldrT="[Text]"/>
      <dgm:spPr/>
      <dgm:t>
        <a:bodyPr/>
        <a:lstStyle/>
        <a:p>
          <a:r>
            <a:rPr lang="en-US"/>
            <a:t>Add the docker image to Kubernetes cluster.</a:t>
          </a:r>
        </a:p>
      </dgm:t>
    </dgm:pt>
    <dgm:pt modelId="{9AD202FE-5BA0-47E2-8AC3-B54ED8B8E247}" type="parTrans" cxnId="{5E6A2387-7965-43D0-944E-11D6D7FECF69}">
      <dgm:prSet/>
      <dgm:spPr/>
      <dgm:t>
        <a:bodyPr/>
        <a:lstStyle/>
        <a:p>
          <a:endParaRPr lang="en-US"/>
        </a:p>
      </dgm:t>
    </dgm:pt>
    <dgm:pt modelId="{5F1A9EA6-63ED-4AD1-8D56-6F70CD0CA38C}" type="sibTrans" cxnId="{5E6A2387-7965-43D0-944E-11D6D7FECF69}">
      <dgm:prSet/>
      <dgm:spPr/>
      <dgm:t>
        <a:bodyPr/>
        <a:lstStyle/>
        <a:p>
          <a:endParaRPr lang="en-US"/>
        </a:p>
      </dgm:t>
    </dgm:pt>
    <dgm:pt modelId="{9D3C8832-3E14-4056-8DC9-BE2125C73D0B}">
      <dgm:prSet phldrT="[Text]"/>
      <dgm:spPr/>
      <dgm:t>
        <a:bodyPr/>
        <a:lstStyle/>
        <a:p>
          <a:r>
            <a:rPr lang="en-US"/>
            <a:t>Add the deployment.yaml to the project.</a:t>
          </a:r>
        </a:p>
      </dgm:t>
    </dgm:pt>
    <dgm:pt modelId="{8181CF83-5D6D-4AB3-B08B-1453525F10B0}" type="parTrans" cxnId="{9B2FE18C-E64A-47F9-9EA3-304983B56EF2}">
      <dgm:prSet/>
      <dgm:spPr/>
      <dgm:t>
        <a:bodyPr/>
        <a:lstStyle/>
        <a:p>
          <a:endParaRPr lang="en-US"/>
        </a:p>
      </dgm:t>
    </dgm:pt>
    <dgm:pt modelId="{2A3B2E9E-122F-4DE0-A8A4-4C0C6B0D1754}" type="sibTrans" cxnId="{9B2FE18C-E64A-47F9-9EA3-304983B56EF2}">
      <dgm:prSet/>
      <dgm:spPr/>
      <dgm:t>
        <a:bodyPr/>
        <a:lstStyle/>
        <a:p>
          <a:endParaRPr lang="en-US"/>
        </a:p>
      </dgm:t>
    </dgm:pt>
    <dgm:pt modelId="{0D340C4F-C382-4054-90A0-25434D7993D2}">
      <dgm:prSet phldrT="[Text]"/>
      <dgm:spPr/>
      <dgm:t>
        <a:bodyPr/>
        <a:lstStyle/>
        <a:p>
          <a:r>
            <a:rPr lang="en-US"/>
            <a:t>Add the service.yaml to the project.</a:t>
          </a:r>
        </a:p>
      </dgm:t>
    </dgm:pt>
    <dgm:pt modelId="{95ABED88-7B57-4D56-BBA0-E6D6E48CE87A}" type="parTrans" cxnId="{D1864685-DFEE-4C59-9216-231014E9BFDE}">
      <dgm:prSet/>
      <dgm:spPr/>
      <dgm:t>
        <a:bodyPr/>
        <a:lstStyle/>
        <a:p>
          <a:endParaRPr lang="en-US"/>
        </a:p>
      </dgm:t>
    </dgm:pt>
    <dgm:pt modelId="{D39C6357-61C4-498C-A0D0-3C12C526F105}" type="sibTrans" cxnId="{D1864685-DFEE-4C59-9216-231014E9BFDE}">
      <dgm:prSet/>
      <dgm:spPr/>
      <dgm:t>
        <a:bodyPr/>
        <a:lstStyle/>
        <a:p>
          <a:endParaRPr lang="en-US"/>
        </a:p>
      </dgm:t>
    </dgm:pt>
    <dgm:pt modelId="{2D8F2517-F8FA-4B89-8B2A-796DAD7371A7}">
      <dgm:prSet phldrT="[Text]"/>
      <dgm:spPr/>
      <dgm:t>
        <a:bodyPr/>
        <a:lstStyle/>
        <a:p>
          <a:r>
            <a:rPr lang="en-US"/>
            <a:t>Construct a CICD pipeline.</a:t>
          </a:r>
        </a:p>
      </dgm:t>
    </dgm:pt>
    <dgm:pt modelId="{9D12AD70-A30F-44CD-807A-B64E317EB563}" type="parTrans" cxnId="{1F4C637A-961B-472F-9E63-9F87753B9A6D}">
      <dgm:prSet/>
      <dgm:spPr/>
      <dgm:t>
        <a:bodyPr/>
        <a:lstStyle/>
        <a:p>
          <a:endParaRPr lang="en-US"/>
        </a:p>
      </dgm:t>
    </dgm:pt>
    <dgm:pt modelId="{034B2EE9-9CD7-4F25-93BE-04F010653395}" type="sibTrans" cxnId="{1F4C637A-961B-472F-9E63-9F87753B9A6D}">
      <dgm:prSet/>
      <dgm:spPr/>
      <dgm:t>
        <a:bodyPr/>
        <a:lstStyle/>
        <a:p>
          <a:endParaRPr lang="en-US"/>
        </a:p>
      </dgm:t>
    </dgm:pt>
    <dgm:pt modelId="{C361F69C-CCF1-47B8-8749-A1371597F7D4}">
      <dgm:prSet phldrT="[Text]"/>
      <dgm:spPr/>
      <dgm:t>
        <a:bodyPr/>
        <a:lstStyle/>
        <a:p>
          <a:r>
            <a:rPr lang="en-US"/>
            <a:t>Configure Docker on Github repository.</a:t>
          </a:r>
        </a:p>
      </dgm:t>
    </dgm:pt>
    <dgm:pt modelId="{7C837468-07E2-43D3-BFA7-69D19B13E2BE}" type="parTrans" cxnId="{D89171F2-498A-4CC6-9089-69FD3E562DE2}">
      <dgm:prSet/>
      <dgm:spPr/>
      <dgm:t>
        <a:bodyPr/>
        <a:lstStyle/>
        <a:p>
          <a:endParaRPr lang="en-US"/>
        </a:p>
      </dgm:t>
    </dgm:pt>
    <dgm:pt modelId="{4AD73A89-A696-42E2-A187-16BD11BFA80F}" type="sibTrans" cxnId="{D89171F2-498A-4CC6-9089-69FD3E562DE2}">
      <dgm:prSet/>
      <dgm:spPr/>
      <dgm:t>
        <a:bodyPr/>
        <a:lstStyle/>
        <a:p>
          <a:endParaRPr lang="en-US"/>
        </a:p>
      </dgm:t>
    </dgm:pt>
    <dgm:pt modelId="{EACE6553-FDD3-455D-9C3C-67C42E1175AD}">
      <dgm:prSet phldrT="[Text]"/>
      <dgm:spPr/>
      <dgm:t>
        <a:bodyPr/>
        <a:lstStyle/>
        <a:p>
          <a:r>
            <a:rPr lang="en-US"/>
            <a:t>Create a workflow on Github</a:t>
          </a:r>
        </a:p>
      </dgm:t>
    </dgm:pt>
    <dgm:pt modelId="{0BB1D408-D571-4517-B195-2B886A80968F}" type="parTrans" cxnId="{80DC1D6E-9324-427E-B51F-CE6E58A49E65}">
      <dgm:prSet/>
      <dgm:spPr/>
      <dgm:t>
        <a:bodyPr/>
        <a:lstStyle/>
        <a:p>
          <a:endParaRPr lang="en-US"/>
        </a:p>
      </dgm:t>
    </dgm:pt>
    <dgm:pt modelId="{49F35B54-C528-490F-A7E8-D6AE984958C2}" type="sibTrans" cxnId="{80DC1D6E-9324-427E-B51F-CE6E58A49E65}">
      <dgm:prSet/>
      <dgm:spPr/>
      <dgm:t>
        <a:bodyPr/>
        <a:lstStyle/>
        <a:p>
          <a:endParaRPr lang="en-US"/>
        </a:p>
      </dgm:t>
    </dgm:pt>
    <dgm:pt modelId="{C1F36F36-BD5F-40BB-90AE-4C25BB79F212}">
      <dgm:prSet phldrT="[Text]"/>
      <dgm:spPr/>
      <dgm:t>
        <a:bodyPr/>
        <a:lstStyle/>
        <a:p>
          <a:r>
            <a:rPr lang="en-US"/>
            <a:t>Automate the docker build and Kubernetes deployment process.</a:t>
          </a:r>
        </a:p>
      </dgm:t>
    </dgm:pt>
    <dgm:pt modelId="{238FBA11-88DE-4007-A6ED-3D44AEACF902}" type="parTrans" cxnId="{863F8012-10E3-4456-8E0B-AA9687427A7D}">
      <dgm:prSet/>
      <dgm:spPr/>
      <dgm:t>
        <a:bodyPr/>
        <a:lstStyle/>
        <a:p>
          <a:endParaRPr lang="en-US"/>
        </a:p>
      </dgm:t>
    </dgm:pt>
    <dgm:pt modelId="{BDD7C12B-5712-435C-B098-AE976AC62BCC}" type="sibTrans" cxnId="{863F8012-10E3-4456-8E0B-AA9687427A7D}">
      <dgm:prSet/>
      <dgm:spPr/>
      <dgm:t>
        <a:bodyPr/>
        <a:lstStyle/>
        <a:p>
          <a:endParaRPr lang="en-US"/>
        </a:p>
      </dgm:t>
    </dgm:pt>
    <dgm:pt modelId="{9F67108F-B67F-4B6D-B3ED-A86C859D5870}" type="pres">
      <dgm:prSet presAssocID="{531EFA84-9240-4621-8694-C881A1D5A55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0A8652E-5729-4161-8C2A-A426A9EDBC2A}" type="pres">
      <dgm:prSet presAssocID="{D06EA991-0785-45F1-8F8F-D19F4F88ABFB}" presName="root" presStyleCnt="0"/>
      <dgm:spPr/>
    </dgm:pt>
    <dgm:pt modelId="{4DEC9F2B-58D2-4666-AB0F-064C94F27625}" type="pres">
      <dgm:prSet presAssocID="{D06EA991-0785-45F1-8F8F-D19F4F88ABFB}" presName="rootComposite" presStyleCnt="0"/>
      <dgm:spPr/>
    </dgm:pt>
    <dgm:pt modelId="{CABE22E5-E450-4873-A7E4-E9EEC6EFDBDC}" type="pres">
      <dgm:prSet presAssocID="{D06EA991-0785-45F1-8F8F-D19F4F88ABFB}" presName="rootText" presStyleLbl="node1" presStyleIdx="0" presStyleCnt="4"/>
      <dgm:spPr/>
    </dgm:pt>
    <dgm:pt modelId="{7037A1CC-A85C-4432-A302-FBDEB27BE459}" type="pres">
      <dgm:prSet presAssocID="{D06EA991-0785-45F1-8F8F-D19F4F88ABFB}" presName="rootConnector" presStyleLbl="node1" presStyleIdx="0" presStyleCnt="4"/>
      <dgm:spPr/>
    </dgm:pt>
    <dgm:pt modelId="{EDC6A1D9-0B7D-4A2D-9B45-E1CDC9329F88}" type="pres">
      <dgm:prSet presAssocID="{D06EA991-0785-45F1-8F8F-D19F4F88ABFB}" presName="childShape" presStyleCnt="0"/>
      <dgm:spPr/>
    </dgm:pt>
    <dgm:pt modelId="{683D04DE-4B54-46AE-A75E-A952300EFBD1}" type="pres">
      <dgm:prSet presAssocID="{C13136DF-4496-466E-871C-EFC1FD6EE6EC}" presName="Name13" presStyleLbl="parChTrans1D2" presStyleIdx="0" presStyleCnt="14"/>
      <dgm:spPr/>
    </dgm:pt>
    <dgm:pt modelId="{1766D119-12F2-4641-B0A8-1A17745B92B6}" type="pres">
      <dgm:prSet presAssocID="{03C6D507-B6A5-45B0-8326-8E013F568275}" presName="childText" presStyleLbl="bgAcc1" presStyleIdx="0" presStyleCnt="14">
        <dgm:presLayoutVars>
          <dgm:bulletEnabled val="1"/>
        </dgm:presLayoutVars>
      </dgm:prSet>
      <dgm:spPr/>
    </dgm:pt>
    <dgm:pt modelId="{DDBAC030-52E7-4619-9593-974214C9B77D}" type="pres">
      <dgm:prSet presAssocID="{D39C5C95-305C-45FB-AFAF-C9D3D996AF95}" presName="Name13" presStyleLbl="parChTrans1D2" presStyleIdx="1" presStyleCnt="14"/>
      <dgm:spPr/>
    </dgm:pt>
    <dgm:pt modelId="{58FF002F-B54F-4E89-BEE1-58BAA2429099}" type="pres">
      <dgm:prSet presAssocID="{6D6A39A6-E276-47DC-BDDA-BD9CB21B4BFB}" presName="childText" presStyleLbl="bgAcc1" presStyleIdx="1" presStyleCnt="14">
        <dgm:presLayoutVars>
          <dgm:bulletEnabled val="1"/>
        </dgm:presLayoutVars>
      </dgm:prSet>
      <dgm:spPr/>
    </dgm:pt>
    <dgm:pt modelId="{60008FAC-B916-4D0B-B495-F74384BBECC7}" type="pres">
      <dgm:prSet presAssocID="{F56D248C-7723-49A6-9164-12B4E693D0A8}" presName="Name13" presStyleLbl="parChTrans1D2" presStyleIdx="2" presStyleCnt="14"/>
      <dgm:spPr/>
    </dgm:pt>
    <dgm:pt modelId="{18AD9C88-BFE6-4636-BAD7-C558288E691B}" type="pres">
      <dgm:prSet presAssocID="{4FA5C231-0E4A-472D-96C1-F6A3D808E3C9}" presName="childText" presStyleLbl="bgAcc1" presStyleIdx="2" presStyleCnt="14">
        <dgm:presLayoutVars>
          <dgm:bulletEnabled val="1"/>
        </dgm:presLayoutVars>
      </dgm:prSet>
      <dgm:spPr/>
    </dgm:pt>
    <dgm:pt modelId="{9A65EC11-DDBE-43CD-ACE1-AB724EE90300}" type="pres">
      <dgm:prSet presAssocID="{3EEC9E65-6ACC-427E-B333-EC0B1C52C1C3}" presName="root" presStyleCnt="0"/>
      <dgm:spPr/>
    </dgm:pt>
    <dgm:pt modelId="{96B50700-0E78-419C-AF72-6BE547343B2E}" type="pres">
      <dgm:prSet presAssocID="{3EEC9E65-6ACC-427E-B333-EC0B1C52C1C3}" presName="rootComposite" presStyleCnt="0"/>
      <dgm:spPr/>
    </dgm:pt>
    <dgm:pt modelId="{E0E95526-43A1-411A-B327-38B24D9BE7FF}" type="pres">
      <dgm:prSet presAssocID="{3EEC9E65-6ACC-427E-B333-EC0B1C52C1C3}" presName="rootText" presStyleLbl="node1" presStyleIdx="1" presStyleCnt="4"/>
      <dgm:spPr/>
    </dgm:pt>
    <dgm:pt modelId="{9BBAC21C-2D68-4E01-AC31-F33DD0C58DF2}" type="pres">
      <dgm:prSet presAssocID="{3EEC9E65-6ACC-427E-B333-EC0B1C52C1C3}" presName="rootConnector" presStyleLbl="node1" presStyleIdx="1" presStyleCnt="4"/>
      <dgm:spPr/>
    </dgm:pt>
    <dgm:pt modelId="{141F65BE-5F0A-46E2-AEF8-5A442F62F7C4}" type="pres">
      <dgm:prSet presAssocID="{3EEC9E65-6ACC-427E-B333-EC0B1C52C1C3}" presName="childShape" presStyleCnt="0"/>
      <dgm:spPr/>
    </dgm:pt>
    <dgm:pt modelId="{8820F35D-2D21-4C00-BB43-C1E90B0966E8}" type="pres">
      <dgm:prSet presAssocID="{92AA64D5-C62B-4D3B-AA6D-9A0ADEB4655E}" presName="Name13" presStyleLbl="parChTrans1D2" presStyleIdx="3" presStyleCnt="14"/>
      <dgm:spPr/>
    </dgm:pt>
    <dgm:pt modelId="{230AFFCD-A213-4C43-A1FA-210DB6E3E2CA}" type="pres">
      <dgm:prSet presAssocID="{753C0AC9-2E34-4504-99AF-41CEE80DC8EC}" presName="childText" presStyleLbl="bgAcc1" presStyleIdx="3" presStyleCnt="14">
        <dgm:presLayoutVars>
          <dgm:bulletEnabled val="1"/>
        </dgm:presLayoutVars>
      </dgm:prSet>
      <dgm:spPr/>
    </dgm:pt>
    <dgm:pt modelId="{D5BB4D47-C4F0-4705-A2F2-0B689610E056}" type="pres">
      <dgm:prSet presAssocID="{27DBA9DE-B6CF-434E-8571-CBCC52B7E116}" presName="Name13" presStyleLbl="parChTrans1D2" presStyleIdx="4" presStyleCnt="14"/>
      <dgm:spPr/>
    </dgm:pt>
    <dgm:pt modelId="{D3CA3EA2-28C0-4CC0-B140-9ECFA4C9A2A4}" type="pres">
      <dgm:prSet presAssocID="{83C3BA7A-777D-4613-A9B4-D116D01EBA54}" presName="childText" presStyleLbl="bgAcc1" presStyleIdx="4" presStyleCnt="14">
        <dgm:presLayoutVars>
          <dgm:bulletEnabled val="1"/>
        </dgm:presLayoutVars>
      </dgm:prSet>
      <dgm:spPr/>
    </dgm:pt>
    <dgm:pt modelId="{13D1B683-1855-420D-A678-880DFDA26D4E}" type="pres">
      <dgm:prSet presAssocID="{0882336B-F1FB-4FA7-B137-C60C4A364E4C}" presName="Name13" presStyleLbl="parChTrans1D2" presStyleIdx="5" presStyleCnt="14"/>
      <dgm:spPr/>
    </dgm:pt>
    <dgm:pt modelId="{DD81BB87-5B47-459B-BE1C-F4934AC91A99}" type="pres">
      <dgm:prSet presAssocID="{188E3707-83F1-4FEE-8DE0-D9666E74DD6F}" presName="childText" presStyleLbl="bgAcc1" presStyleIdx="5" presStyleCnt="14">
        <dgm:presLayoutVars>
          <dgm:bulletEnabled val="1"/>
        </dgm:presLayoutVars>
      </dgm:prSet>
      <dgm:spPr/>
    </dgm:pt>
    <dgm:pt modelId="{6A9B2D15-B40C-4A8E-B70D-AB76F599394B}" type="pres">
      <dgm:prSet presAssocID="{CFD12BA6-21BF-469D-97A5-2996316B42D8}" presName="Name13" presStyleLbl="parChTrans1D2" presStyleIdx="6" presStyleCnt="14"/>
      <dgm:spPr/>
    </dgm:pt>
    <dgm:pt modelId="{3459F47A-7A7C-4B75-9795-7FD334913873}" type="pres">
      <dgm:prSet presAssocID="{2B468C46-759D-49BF-9EA8-F22CB1344D07}" presName="childText" presStyleLbl="bgAcc1" presStyleIdx="6" presStyleCnt="14">
        <dgm:presLayoutVars>
          <dgm:bulletEnabled val="1"/>
        </dgm:presLayoutVars>
      </dgm:prSet>
      <dgm:spPr/>
    </dgm:pt>
    <dgm:pt modelId="{6B957336-DD6F-4E2C-92ED-AB6AB4D555D3}" type="pres">
      <dgm:prSet presAssocID="{010D1998-9204-4B43-8AFA-8FCA0126DFB1}" presName="root" presStyleCnt="0"/>
      <dgm:spPr/>
    </dgm:pt>
    <dgm:pt modelId="{D510C55F-EF87-4B78-B02C-3E2CA0955D12}" type="pres">
      <dgm:prSet presAssocID="{010D1998-9204-4B43-8AFA-8FCA0126DFB1}" presName="rootComposite" presStyleCnt="0"/>
      <dgm:spPr/>
    </dgm:pt>
    <dgm:pt modelId="{C774560A-0F6E-4793-9062-532032C3BFB3}" type="pres">
      <dgm:prSet presAssocID="{010D1998-9204-4B43-8AFA-8FCA0126DFB1}" presName="rootText" presStyleLbl="node1" presStyleIdx="2" presStyleCnt="4"/>
      <dgm:spPr/>
    </dgm:pt>
    <dgm:pt modelId="{2A4EA494-FEEC-4577-BD9A-5C78EC8CD137}" type="pres">
      <dgm:prSet presAssocID="{010D1998-9204-4B43-8AFA-8FCA0126DFB1}" presName="rootConnector" presStyleLbl="node1" presStyleIdx="2" presStyleCnt="4"/>
      <dgm:spPr/>
    </dgm:pt>
    <dgm:pt modelId="{EB9F2359-0EE1-494D-BD2D-B26689EB7898}" type="pres">
      <dgm:prSet presAssocID="{010D1998-9204-4B43-8AFA-8FCA0126DFB1}" presName="childShape" presStyleCnt="0"/>
      <dgm:spPr/>
    </dgm:pt>
    <dgm:pt modelId="{EAFABB4F-2B7E-4A1E-A196-0287D49D839B}" type="pres">
      <dgm:prSet presAssocID="{91D760C9-3CFB-475F-9C46-4BC2A7B07CE9}" presName="Name13" presStyleLbl="parChTrans1D2" presStyleIdx="7" presStyleCnt="14"/>
      <dgm:spPr/>
    </dgm:pt>
    <dgm:pt modelId="{17BDC749-71E3-4017-8123-817DF907CDB0}" type="pres">
      <dgm:prSet presAssocID="{65AB4DD3-D8BA-4527-BC5B-6843A8B6865E}" presName="childText" presStyleLbl="bgAcc1" presStyleIdx="7" presStyleCnt="14">
        <dgm:presLayoutVars>
          <dgm:bulletEnabled val="1"/>
        </dgm:presLayoutVars>
      </dgm:prSet>
      <dgm:spPr/>
    </dgm:pt>
    <dgm:pt modelId="{ACD77D92-6182-4FCA-8EEE-A66D6AD1501B}" type="pres">
      <dgm:prSet presAssocID="{9AD202FE-5BA0-47E2-8AC3-B54ED8B8E247}" presName="Name13" presStyleLbl="parChTrans1D2" presStyleIdx="8" presStyleCnt="14"/>
      <dgm:spPr/>
    </dgm:pt>
    <dgm:pt modelId="{CAB3DBFB-9CCB-448D-A8E2-0E846E7284BA}" type="pres">
      <dgm:prSet presAssocID="{12A30E16-8F7B-4D18-9828-DBD8F93A8685}" presName="childText" presStyleLbl="bgAcc1" presStyleIdx="8" presStyleCnt="14">
        <dgm:presLayoutVars>
          <dgm:bulletEnabled val="1"/>
        </dgm:presLayoutVars>
      </dgm:prSet>
      <dgm:spPr/>
    </dgm:pt>
    <dgm:pt modelId="{2F7B059A-B88A-4827-9F43-A1767ECB35E6}" type="pres">
      <dgm:prSet presAssocID="{8181CF83-5D6D-4AB3-B08B-1453525F10B0}" presName="Name13" presStyleLbl="parChTrans1D2" presStyleIdx="9" presStyleCnt="14"/>
      <dgm:spPr/>
    </dgm:pt>
    <dgm:pt modelId="{ABAB130D-D9B1-4766-A42A-29C00D17EDC1}" type="pres">
      <dgm:prSet presAssocID="{9D3C8832-3E14-4056-8DC9-BE2125C73D0B}" presName="childText" presStyleLbl="bgAcc1" presStyleIdx="9" presStyleCnt="14">
        <dgm:presLayoutVars>
          <dgm:bulletEnabled val="1"/>
        </dgm:presLayoutVars>
      </dgm:prSet>
      <dgm:spPr/>
    </dgm:pt>
    <dgm:pt modelId="{C862516C-CE9F-427C-A4F0-62B46720CC32}" type="pres">
      <dgm:prSet presAssocID="{95ABED88-7B57-4D56-BBA0-E6D6E48CE87A}" presName="Name13" presStyleLbl="parChTrans1D2" presStyleIdx="10" presStyleCnt="14"/>
      <dgm:spPr/>
    </dgm:pt>
    <dgm:pt modelId="{E8DF6375-7D6C-4AE3-9825-B305A4585235}" type="pres">
      <dgm:prSet presAssocID="{0D340C4F-C382-4054-90A0-25434D7993D2}" presName="childText" presStyleLbl="bgAcc1" presStyleIdx="10" presStyleCnt="14">
        <dgm:presLayoutVars>
          <dgm:bulletEnabled val="1"/>
        </dgm:presLayoutVars>
      </dgm:prSet>
      <dgm:spPr/>
    </dgm:pt>
    <dgm:pt modelId="{9780771E-EFF1-4B6B-A09A-5550179609DE}" type="pres">
      <dgm:prSet presAssocID="{2D8F2517-F8FA-4B89-8B2A-796DAD7371A7}" presName="root" presStyleCnt="0"/>
      <dgm:spPr/>
    </dgm:pt>
    <dgm:pt modelId="{A2A52F75-5BF0-4DDD-BC77-681A78E42485}" type="pres">
      <dgm:prSet presAssocID="{2D8F2517-F8FA-4B89-8B2A-796DAD7371A7}" presName="rootComposite" presStyleCnt="0"/>
      <dgm:spPr/>
    </dgm:pt>
    <dgm:pt modelId="{E91304F8-D53D-451B-8082-9B6CDE84ABE8}" type="pres">
      <dgm:prSet presAssocID="{2D8F2517-F8FA-4B89-8B2A-796DAD7371A7}" presName="rootText" presStyleLbl="node1" presStyleIdx="3" presStyleCnt="4"/>
      <dgm:spPr/>
    </dgm:pt>
    <dgm:pt modelId="{14B87EAB-DF77-47DA-B533-62E1C2CA1E4B}" type="pres">
      <dgm:prSet presAssocID="{2D8F2517-F8FA-4B89-8B2A-796DAD7371A7}" presName="rootConnector" presStyleLbl="node1" presStyleIdx="3" presStyleCnt="4"/>
      <dgm:spPr/>
    </dgm:pt>
    <dgm:pt modelId="{608E76B3-0625-44CB-8B1D-9BC34865B28D}" type="pres">
      <dgm:prSet presAssocID="{2D8F2517-F8FA-4B89-8B2A-796DAD7371A7}" presName="childShape" presStyleCnt="0"/>
      <dgm:spPr/>
    </dgm:pt>
    <dgm:pt modelId="{3FC1F43B-7699-4DFB-AEBF-D5802299F12E}" type="pres">
      <dgm:prSet presAssocID="{7C837468-07E2-43D3-BFA7-69D19B13E2BE}" presName="Name13" presStyleLbl="parChTrans1D2" presStyleIdx="11" presStyleCnt="14"/>
      <dgm:spPr/>
    </dgm:pt>
    <dgm:pt modelId="{9886FA5E-2543-4056-B0D1-D3C17BA5CCAE}" type="pres">
      <dgm:prSet presAssocID="{C361F69C-CCF1-47B8-8749-A1371597F7D4}" presName="childText" presStyleLbl="bgAcc1" presStyleIdx="11" presStyleCnt="14">
        <dgm:presLayoutVars>
          <dgm:bulletEnabled val="1"/>
        </dgm:presLayoutVars>
      </dgm:prSet>
      <dgm:spPr/>
    </dgm:pt>
    <dgm:pt modelId="{D995C702-B9CE-41EA-8A36-56012DBBBD16}" type="pres">
      <dgm:prSet presAssocID="{0BB1D408-D571-4517-B195-2B886A80968F}" presName="Name13" presStyleLbl="parChTrans1D2" presStyleIdx="12" presStyleCnt="14"/>
      <dgm:spPr/>
    </dgm:pt>
    <dgm:pt modelId="{E727DC0F-359D-46EC-BB3D-E6F4CAEE82EB}" type="pres">
      <dgm:prSet presAssocID="{EACE6553-FDD3-455D-9C3C-67C42E1175AD}" presName="childText" presStyleLbl="bgAcc1" presStyleIdx="12" presStyleCnt="14">
        <dgm:presLayoutVars>
          <dgm:bulletEnabled val="1"/>
        </dgm:presLayoutVars>
      </dgm:prSet>
      <dgm:spPr/>
    </dgm:pt>
    <dgm:pt modelId="{6252FF0D-0222-43E2-B30E-F866EC760350}" type="pres">
      <dgm:prSet presAssocID="{238FBA11-88DE-4007-A6ED-3D44AEACF902}" presName="Name13" presStyleLbl="parChTrans1D2" presStyleIdx="13" presStyleCnt="14"/>
      <dgm:spPr/>
    </dgm:pt>
    <dgm:pt modelId="{103D936E-407F-4BCA-9A7C-3BCA33226623}" type="pres">
      <dgm:prSet presAssocID="{C1F36F36-BD5F-40BB-90AE-4C25BB79F212}" presName="childText" presStyleLbl="bgAcc1" presStyleIdx="13" presStyleCnt="14">
        <dgm:presLayoutVars>
          <dgm:bulletEnabled val="1"/>
        </dgm:presLayoutVars>
      </dgm:prSet>
      <dgm:spPr/>
    </dgm:pt>
  </dgm:ptLst>
  <dgm:cxnLst>
    <dgm:cxn modelId="{78F0BF01-0CA8-4E3A-A23B-F1EF047C00A9}" type="presOf" srcId="{EACE6553-FDD3-455D-9C3C-67C42E1175AD}" destId="{E727DC0F-359D-46EC-BB3D-E6F4CAEE82EB}" srcOrd="0" destOrd="0" presId="urn:microsoft.com/office/officeart/2005/8/layout/hierarchy3"/>
    <dgm:cxn modelId="{1625AD0D-A6EF-42AF-949D-10B1C13F5DF6}" type="presOf" srcId="{3EEC9E65-6ACC-427E-B333-EC0B1C52C1C3}" destId="{E0E95526-43A1-411A-B327-38B24D9BE7FF}" srcOrd="0" destOrd="0" presId="urn:microsoft.com/office/officeart/2005/8/layout/hierarchy3"/>
    <dgm:cxn modelId="{7FD5D60D-B4E2-41FA-9680-13ED6DE2A628}" type="presOf" srcId="{3EEC9E65-6ACC-427E-B333-EC0B1C52C1C3}" destId="{9BBAC21C-2D68-4E01-AC31-F33DD0C58DF2}" srcOrd="1" destOrd="0" presId="urn:microsoft.com/office/officeart/2005/8/layout/hierarchy3"/>
    <dgm:cxn modelId="{863F8012-10E3-4456-8E0B-AA9687427A7D}" srcId="{2D8F2517-F8FA-4B89-8B2A-796DAD7371A7}" destId="{C1F36F36-BD5F-40BB-90AE-4C25BB79F212}" srcOrd="2" destOrd="0" parTransId="{238FBA11-88DE-4007-A6ED-3D44AEACF902}" sibTransId="{BDD7C12B-5712-435C-B098-AE976AC62BCC}"/>
    <dgm:cxn modelId="{2E23F615-D18D-4B90-A251-18B6E8FF2B7A}" srcId="{3EEC9E65-6ACC-427E-B333-EC0B1C52C1C3}" destId="{188E3707-83F1-4FEE-8DE0-D9666E74DD6F}" srcOrd="2" destOrd="0" parTransId="{0882336B-F1FB-4FA7-B137-C60C4A364E4C}" sibTransId="{06EE8CE8-A66C-41A9-AC1A-CCFEBD8DB6BE}"/>
    <dgm:cxn modelId="{3D4B1917-F5B6-4737-A786-EE143B8E64B5}" type="presOf" srcId="{531EFA84-9240-4621-8694-C881A1D5A55F}" destId="{9F67108F-B67F-4B6D-B3ED-A86C859D5870}" srcOrd="0" destOrd="0" presId="urn:microsoft.com/office/officeart/2005/8/layout/hierarchy3"/>
    <dgm:cxn modelId="{8CD0EC29-69E5-4C57-B253-A1B385F2FD5F}" type="presOf" srcId="{010D1998-9204-4B43-8AFA-8FCA0126DFB1}" destId="{2A4EA494-FEEC-4577-BD9A-5C78EC8CD137}" srcOrd="1" destOrd="0" presId="urn:microsoft.com/office/officeart/2005/8/layout/hierarchy3"/>
    <dgm:cxn modelId="{0DA3E035-A35F-403B-998D-650E320E13BA}" srcId="{3EEC9E65-6ACC-427E-B333-EC0B1C52C1C3}" destId="{753C0AC9-2E34-4504-99AF-41CEE80DC8EC}" srcOrd="0" destOrd="0" parTransId="{92AA64D5-C62B-4D3B-AA6D-9A0ADEB4655E}" sibTransId="{E071B7FF-7383-4809-AB1F-2E2F6AD3AE4B}"/>
    <dgm:cxn modelId="{47337E3B-1563-4475-A0C9-A8AA080AE0C7}" type="presOf" srcId="{27DBA9DE-B6CF-434E-8571-CBCC52B7E116}" destId="{D5BB4D47-C4F0-4705-A2F2-0B689610E056}" srcOrd="0" destOrd="0" presId="urn:microsoft.com/office/officeart/2005/8/layout/hierarchy3"/>
    <dgm:cxn modelId="{426A2B3D-4492-4679-925D-D411D97BA507}" type="presOf" srcId="{010D1998-9204-4B43-8AFA-8FCA0126DFB1}" destId="{C774560A-0F6E-4793-9062-532032C3BFB3}" srcOrd="0" destOrd="0" presId="urn:microsoft.com/office/officeart/2005/8/layout/hierarchy3"/>
    <dgm:cxn modelId="{AA5E933D-1EBC-4A44-B6B2-DF7D4ABE8AD2}" type="presOf" srcId="{92AA64D5-C62B-4D3B-AA6D-9A0ADEB4655E}" destId="{8820F35D-2D21-4C00-BB43-C1E90B0966E8}" srcOrd="0" destOrd="0" presId="urn:microsoft.com/office/officeart/2005/8/layout/hierarchy3"/>
    <dgm:cxn modelId="{4590DB40-8210-48ED-8C9A-2B4E38151002}" type="presOf" srcId="{F56D248C-7723-49A6-9164-12B4E693D0A8}" destId="{60008FAC-B916-4D0B-B495-F74384BBECC7}" srcOrd="0" destOrd="0" presId="urn:microsoft.com/office/officeart/2005/8/layout/hierarchy3"/>
    <dgm:cxn modelId="{890E095B-77CC-4CB9-96E3-16EF1AA3CAF4}" type="presOf" srcId="{2B468C46-759D-49BF-9EA8-F22CB1344D07}" destId="{3459F47A-7A7C-4B75-9795-7FD334913873}" srcOrd="0" destOrd="0" presId="urn:microsoft.com/office/officeart/2005/8/layout/hierarchy3"/>
    <dgm:cxn modelId="{D726AA5C-95D6-43D2-81B8-C2630768F633}" type="presOf" srcId="{0BB1D408-D571-4517-B195-2B886A80968F}" destId="{D995C702-B9CE-41EA-8A36-56012DBBBD16}" srcOrd="0" destOrd="0" presId="urn:microsoft.com/office/officeart/2005/8/layout/hierarchy3"/>
    <dgm:cxn modelId="{120D3761-417D-4736-9D32-326B0AC7784C}" srcId="{D06EA991-0785-45F1-8F8F-D19F4F88ABFB}" destId="{4FA5C231-0E4A-472D-96C1-F6A3D808E3C9}" srcOrd="2" destOrd="0" parTransId="{F56D248C-7723-49A6-9164-12B4E693D0A8}" sibTransId="{B28A55FD-0472-4D0C-93F2-6421ACDE5ED9}"/>
    <dgm:cxn modelId="{9398BE63-5A38-4C39-9FCD-28A736BC1360}" type="presOf" srcId="{12A30E16-8F7B-4D18-9828-DBD8F93A8685}" destId="{CAB3DBFB-9CCB-448D-A8E2-0E846E7284BA}" srcOrd="0" destOrd="0" presId="urn:microsoft.com/office/officeart/2005/8/layout/hierarchy3"/>
    <dgm:cxn modelId="{15B87F47-555D-4F75-B41D-BEA14145791C}" type="presOf" srcId="{4FA5C231-0E4A-472D-96C1-F6A3D808E3C9}" destId="{18AD9C88-BFE6-4636-BAD7-C558288E691B}" srcOrd="0" destOrd="0" presId="urn:microsoft.com/office/officeart/2005/8/layout/hierarchy3"/>
    <dgm:cxn modelId="{84A7C568-FF45-4127-83BF-AB9A553919A4}" srcId="{531EFA84-9240-4621-8694-C881A1D5A55F}" destId="{010D1998-9204-4B43-8AFA-8FCA0126DFB1}" srcOrd="2" destOrd="0" parTransId="{3B4A55A9-BD87-49FC-8622-F31B94CF451C}" sibTransId="{B989C541-42EF-48E8-81C9-1F1FBD243A00}"/>
    <dgm:cxn modelId="{CD71484B-E3EF-4F5E-BC0F-6100AD0C61EA}" type="presOf" srcId="{83C3BA7A-777D-4613-A9B4-D116D01EBA54}" destId="{D3CA3EA2-28C0-4CC0-B140-9ECFA4C9A2A4}" srcOrd="0" destOrd="0" presId="urn:microsoft.com/office/officeart/2005/8/layout/hierarchy3"/>
    <dgm:cxn modelId="{80DC1D6E-9324-427E-B51F-CE6E58A49E65}" srcId="{2D8F2517-F8FA-4B89-8B2A-796DAD7371A7}" destId="{EACE6553-FDD3-455D-9C3C-67C42E1175AD}" srcOrd="1" destOrd="0" parTransId="{0BB1D408-D571-4517-B195-2B886A80968F}" sibTransId="{49F35B54-C528-490F-A7E8-D6AE984958C2}"/>
    <dgm:cxn modelId="{D3AE316E-2E40-4E91-B933-5B3F7BE6D255}" type="presOf" srcId="{D39C5C95-305C-45FB-AFAF-C9D3D996AF95}" destId="{DDBAC030-52E7-4619-9593-974214C9B77D}" srcOrd="0" destOrd="0" presId="urn:microsoft.com/office/officeart/2005/8/layout/hierarchy3"/>
    <dgm:cxn modelId="{4828C870-75C4-4112-8323-4DD79C854BFC}" type="presOf" srcId="{91D760C9-3CFB-475F-9C46-4BC2A7B07CE9}" destId="{EAFABB4F-2B7E-4A1E-A196-0287D49D839B}" srcOrd="0" destOrd="0" presId="urn:microsoft.com/office/officeart/2005/8/layout/hierarchy3"/>
    <dgm:cxn modelId="{6753D172-D173-4DFE-8269-41E049AB6E32}" type="presOf" srcId="{9AD202FE-5BA0-47E2-8AC3-B54ED8B8E247}" destId="{ACD77D92-6182-4FCA-8EEE-A66D6AD1501B}" srcOrd="0" destOrd="0" presId="urn:microsoft.com/office/officeart/2005/8/layout/hierarchy3"/>
    <dgm:cxn modelId="{4383D872-9129-4278-9611-81180707A1C2}" type="presOf" srcId="{0882336B-F1FB-4FA7-B137-C60C4A364E4C}" destId="{13D1B683-1855-420D-A678-880DFDA26D4E}" srcOrd="0" destOrd="0" presId="urn:microsoft.com/office/officeart/2005/8/layout/hierarchy3"/>
    <dgm:cxn modelId="{7F01F356-79F8-4997-BF5F-098D21B75058}" type="presOf" srcId="{03C6D507-B6A5-45B0-8326-8E013F568275}" destId="{1766D119-12F2-4641-B0A8-1A17745B92B6}" srcOrd="0" destOrd="0" presId="urn:microsoft.com/office/officeart/2005/8/layout/hierarchy3"/>
    <dgm:cxn modelId="{788EC579-89B1-47F6-8A8B-D4135D560049}" type="presOf" srcId="{C1F36F36-BD5F-40BB-90AE-4C25BB79F212}" destId="{103D936E-407F-4BCA-9A7C-3BCA33226623}" srcOrd="0" destOrd="0" presId="urn:microsoft.com/office/officeart/2005/8/layout/hierarchy3"/>
    <dgm:cxn modelId="{1F4C637A-961B-472F-9E63-9F87753B9A6D}" srcId="{531EFA84-9240-4621-8694-C881A1D5A55F}" destId="{2D8F2517-F8FA-4B89-8B2A-796DAD7371A7}" srcOrd="3" destOrd="0" parTransId="{9D12AD70-A30F-44CD-807A-B64E317EB563}" sibTransId="{034B2EE9-9CD7-4F25-93BE-04F010653395}"/>
    <dgm:cxn modelId="{F55DE87B-3F2B-48AC-A179-FBB63E41E7B5}" srcId="{3EEC9E65-6ACC-427E-B333-EC0B1C52C1C3}" destId="{83C3BA7A-777D-4613-A9B4-D116D01EBA54}" srcOrd="1" destOrd="0" parTransId="{27DBA9DE-B6CF-434E-8571-CBCC52B7E116}" sibTransId="{9A3F284B-F9D6-4DF9-8CEE-0A8EAB1479BC}"/>
    <dgm:cxn modelId="{EAF57083-0C77-4A2B-A2C9-7FEFD7986FC6}" type="presOf" srcId="{C13136DF-4496-466E-871C-EFC1FD6EE6EC}" destId="{683D04DE-4B54-46AE-A75E-A952300EFBD1}" srcOrd="0" destOrd="0" presId="urn:microsoft.com/office/officeart/2005/8/layout/hierarchy3"/>
    <dgm:cxn modelId="{D1864685-DFEE-4C59-9216-231014E9BFDE}" srcId="{010D1998-9204-4B43-8AFA-8FCA0126DFB1}" destId="{0D340C4F-C382-4054-90A0-25434D7993D2}" srcOrd="3" destOrd="0" parTransId="{95ABED88-7B57-4D56-BBA0-E6D6E48CE87A}" sibTransId="{D39C6357-61C4-498C-A0D0-3C12C526F105}"/>
    <dgm:cxn modelId="{5E6A2387-7965-43D0-944E-11D6D7FECF69}" srcId="{010D1998-9204-4B43-8AFA-8FCA0126DFB1}" destId="{12A30E16-8F7B-4D18-9828-DBD8F93A8685}" srcOrd="1" destOrd="0" parTransId="{9AD202FE-5BA0-47E2-8AC3-B54ED8B8E247}" sibTransId="{5F1A9EA6-63ED-4AD1-8D56-6F70CD0CA38C}"/>
    <dgm:cxn modelId="{986A768C-B3A2-4F66-89CD-0F1E979D9B05}" type="presOf" srcId="{CFD12BA6-21BF-469D-97A5-2996316B42D8}" destId="{6A9B2D15-B40C-4A8E-B70D-AB76F599394B}" srcOrd="0" destOrd="0" presId="urn:microsoft.com/office/officeart/2005/8/layout/hierarchy3"/>
    <dgm:cxn modelId="{AA3D988C-C4EB-420F-9C9C-D5D6E911C1EF}" srcId="{010D1998-9204-4B43-8AFA-8FCA0126DFB1}" destId="{65AB4DD3-D8BA-4527-BC5B-6843A8B6865E}" srcOrd="0" destOrd="0" parTransId="{91D760C9-3CFB-475F-9C46-4BC2A7B07CE9}" sibTransId="{D38E22D7-5B54-4C97-8087-7B2E52601852}"/>
    <dgm:cxn modelId="{9B2FE18C-E64A-47F9-9EA3-304983B56EF2}" srcId="{010D1998-9204-4B43-8AFA-8FCA0126DFB1}" destId="{9D3C8832-3E14-4056-8DC9-BE2125C73D0B}" srcOrd="2" destOrd="0" parTransId="{8181CF83-5D6D-4AB3-B08B-1453525F10B0}" sibTransId="{2A3B2E9E-122F-4DE0-A8A4-4C0C6B0D1754}"/>
    <dgm:cxn modelId="{F3ACC88E-853A-4B3A-A093-43FD7D04ABA9}" srcId="{D06EA991-0785-45F1-8F8F-D19F4F88ABFB}" destId="{6D6A39A6-E276-47DC-BDDA-BD9CB21B4BFB}" srcOrd="1" destOrd="0" parTransId="{D39C5C95-305C-45FB-AFAF-C9D3D996AF95}" sibTransId="{61A9129A-2244-42CF-B151-C82DC20B809A}"/>
    <dgm:cxn modelId="{EBBC1294-98A6-47FA-83C6-A411769B46E1}" type="presOf" srcId="{188E3707-83F1-4FEE-8DE0-D9666E74DD6F}" destId="{DD81BB87-5B47-459B-BE1C-F4934AC91A99}" srcOrd="0" destOrd="0" presId="urn:microsoft.com/office/officeart/2005/8/layout/hierarchy3"/>
    <dgm:cxn modelId="{78124597-01A5-4D3E-BBDB-53DCD9DA09AB}" type="presOf" srcId="{0D340C4F-C382-4054-90A0-25434D7993D2}" destId="{E8DF6375-7D6C-4AE3-9825-B305A4585235}" srcOrd="0" destOrd="0" presId="urn:microsoft.com/office/officeart/2005/8/layout/hierarchy3"/>
    <dgm:cxn modelId="{EB9A509D-7A43-4B6B-AB15-ADDAFC71FC80}" srcId="{D06EA991-0785-45F1-8F8F-D19F4F88ABFB}" destId="{03C6D507-B6A5-45B0-8326-8E013F568275}" srcOrd="0" destOrd="0" parTransId="{C13136DF-4496-466E-871C-EFC1FD6EE6EC}" sibTransId="{A87EA805-7A20-432D-9761-320938F83F5B}"/>
    <dgm:cxn modelId="{8954B19F-237D-4FD0-ACFF-A5FE613BB91B}" type="presOf" srcId="{8181CF83-5D6D-4AB3-B08B-1453525F10B0}" destId="{2F7B059A-B88A-4827-9F43-A1767ECB35E6}" srcOrd="0" destOrd="0" presId="urn:microsoft.com/office/officeart/2005/8/layout/hierarchy3"/>
    <dgm:cxn modelId="{7445FF9F-9073-425D-BDA9-DE8A3FE5DFB9}" srcId="{531EFA84-9240-4621-8694-C881A1D5A55F}" destId="{3EEC9E65-6ACC-427E-B333-EC0B1C52C1C3}" srcOrd="1" destOrd="0" parTransId="{E7D95ACE-70F6-4A99-8A05-1D5E151D4988}" sibTransId="{1CA94E8C-1402-4A5E-9995-9833BC445001}"/>
    <dgm:cxn modelId="{419937A9-6280-4D2C-B8E4-F0ABF470B36B}" type="presOf" srcId="{7C837468-07E2-43D3-BFA7-69D19B13E2BE}" destId="{3FC1F43B-7699-4DFB-AEBF-D5802299F12E}" srcOrd="0" destOrd="0" presId="urn:microsoft.com/office/officeart/2005/8/layout/hierarchy3"/>
    <dgm:cxn modelId="{EC20A6AB-4CD7-4F13-AF95-03A20F5843F8}" type="presOf" srcId="{C361F69C-CCF1-47B8-8749-A1371597F7D4}" destId="{9886FA5E-2543-4056-B0D1-D3C17BA5CCAE}" srcOrd="0" destOrd="0" presId="urn:microsoft.com/office/officeart/2005/8/layout/hierarchy3"/>
    <dgm:cxn modelId="{5F42CBB2-F1D1-4148-88F8-68B7DC1F0BDE}" type="presOf" srcId="{9D3C8832-3E14-4056-8DC9-BE2125C73D0B}" destId="{ABAB130D-D9B1-4766-A42A-29C00D17EDC1}" srcOrd="0" destOrd="0" presId="urn:microsoft.com/office/officeart/2005/8/layout/hierarchy3"/>
    <dgm:cxn modelId="{48AE04B7-8378-4394-AE2E-4382AD9F8E7C}" srcId="{531EFA84-9240-4621-8694-C881A1D5A55F}" destId="{D06EA991-0785-45F1-8F8F-D19F4F88ABFB}" srcOrd="0" destOrd="0" parTransId="{E404509C-9336-437B-89BE-F263B94E76D0}" sibTransId="{05C26807-39C9-4EAE-B116-0462F5187796}"/>
    <dgm:cxn modelId="{BA30F9B7-E306-4096-8697-92907D236F5A}" type="presOf" srcId="{65AB4DD3-D8BA-4527-BC5B-6843A8B6865E}" destId="{17BDC749-71E3-4017-8123-817DF907CDB0}" srcOrd="0" destOrd="0" presId="urn:microsoft.com/office/officeart/2005/8/layout/hierarchy3"/>
    <dgm:cxn modelId="{DE584FC1-7C88-4661-9728-10778C55F6DF}" type="presOf" srcId="{2D8F2517-F8FA-4B89-8B2A-796DAD7371A7}" destId="{14B87EAB-DF77-47DA-B533-62E1C2CA1E4B}" srcOrd="1" destOrd="0" presId="urn:microsoft.com/office/officeart/2005/8/layout/hierarchy3"/>
    <dgm:cxn modelId="{711A85C2-F176-422B-A5DB-F19BF298B59F}" type="presOf" srcId="{95ABED88-7B57-4D56-BBA0-E6D6E48CE87A}" destId="{C862516C-CE9F-427C-A4F0-62B46720CC32}" srcOrd="0" destOrd="0" presId="urn:microsoft.com/office/officeart/2005/8/layout/hierarchy3"/>
    <dgm:cxn modelId="{0C5B01CA-857D-4360-9DFA-79251D9553FD}" srcId="{3EEC9E65-6ACC-427E-B333-EC0B1C52C1C3}" destId="{2B468C46-759D-49BF-9EA8-F22CB1344D07}" srcOrd="3" destOrd="0" parTransId="{CFD12BA6-21BF-469D-97A5-2996316B42D8}" sibTransId="{6FEFDF3D-5BED-43DD-870A-F0A5ADC0C9BA}"/>
    <dgm:cxn modelId="{26B48ACE-8A10-48E9-9299-51B5EBB7F43A}" type="presOf" srcId="{753C0AC9-2E34-4504-99AF-41CEE80DC8EC}" destId="{230AFFCD-A213-4C43-A1FA-210DB6E3E2CA}" srcOrd="0" destOrd="0" presId="urn:microsoft.com/office/officeart/2005/8/layout/hierarchy3"/>
    <dgm:cxn modelId="{F73B21D0-A12F-4B3F-B7B0-D27AA3A58D05}" type="presOf" srcId="{238FBA11-88DE-4007-A6ED-3D44AEACF902}" destId="{6252FF0D-0222-43E2-B30E-F866EC760350}" srcOrd="0" destOrd="0" presId="urn:microsoft.com/office/officeart/2005/8/layout/hierarchy3"/>
    <dgm:cxn modelId="{E76339D7-1389-4D45-913A-5A6B705445F8}" type="presOf" srcId="{6D6A39A6-E276-47DC-BDDA-BD9CB21B4BFB}" destId="{58FF002F-B54F-4E89-BEE1-58BAA2429099}" srcOrd="0" destOrd="0" presId="urn:microsoft.com/office/officeart/2005/8/layout/hierarchy3"/>
    <dgm:cxn modelId="{259823E5-A035-4580-8A65-BD61341AA553}" type="presOf" srcId="{D06EA991-0785-45F1-8F8F-D19F4F88ABFB}" destId="{7037A1CC-A85C-4432-A302-FBDEB27BE459}" srcOrd="1" destOrd="0" presId="urn:microsoft.com/office/officeart/2005/8/layout/hierarchy3"/>
    <dgm:cxn modelId="{D89171F2-498A-4CC6-9089-69FD3E562DE2}" srcId="{2D8F2517-F8FA-4B89-8B2A-796DAD7371A7}" destId="{C361F69C-CCF1-47B8-8749-A1371597F7D4}" srcOrd="0" destOrd="0" parTransId="{7C837468-07E2-43D3-BFA7-69D19B13E2BE}" sibTransId="{4AD73A89-A696-42E2-A187-16BD11BFA80F}"/>
    <dgm:cxn modelId="{280A79F4-8EA9-4AFE-955F-329160477F17}" type="presOf" srcId="{D06EA991-0785-45F1-8F8F-D19F4F88ABFB}" destId="{CABE22E5-E450-4873-A7E4-E9EEC6EFDBDC}" srcOrd="0" destOrd="0" presId="urn:microsoft.com/office/officeart/2005/8/layout/hierarchy3"/>
    <dgm:cxn modelId="{7F9F53FF-9ADB-471E-815B-64A7BE09517B}" type="presOf" srcId="{2D8F2517-F8FA-4B89-8B2A-796DAD7371A7}" destId="{E91304F8-D53D-451B-8082-9B6CDE84ABE8}" srcOrd="0" destOrd="0" presId="urn:microsoft.com/office/officeart/2005/8/layout/hierarchy3"/>
    <dgm:cxn modelId="{F0DC29E5-A07F-4B99-89EE-96FE72C24AD6}" type="presParOf" srcId="{9F67108F-B67F-4B6D-B3ED-A86C859D5870}" destId="{F0A8652E-5729-4161-8C2A-A426A9EDBC2A}" srcOrd="0" destOrd="0" presId="urn:microsoft.com/office/officeart/2005/8/layout/hierarchy3"/>
    <dgm:cxn modelId="{00F9F12F-5770-49D4-92A4-63407401B71C}" type="presParOf" srcId="{F0A8652E-5729-4161-8C2A-A426A9EDBC2A}" destId="{4DEC9F2B-58D2-4666-AB0F-064C94F27625}" srcOrd="0" destOrd="0" presId="urn:microsoft.com/office/officeart/2005/8/layout/hierarchy3"/>
    <dgm:cxn modelId="{8678011E-A3E2-4804-AB5B-1F736F4FAE12}" type="presParOf" srcId="{4DEC9F2B-58D2-4666-AB0F-064C94F27625}" destId="{CABE22E5-E450-4873-A7E4-E9EEC6EFDBDC}" srcOrd="0" destOrd="0" presId="urn:microsoft.com/office/officeart/2005/8/layout/hierarchy3"/>
    <dgm:cxn modelId="{D860AA77-AA46-456A-BEF1-1B6E862F2CBC}" type="presParOf" srcId="{4DEC9F2B-58D2-4666-AB0F-064C94F27625}" destId="{7037A1CC-A85C-4432-A302-FBDEB27BE459}" srcOrd="1" destOrd="0" presId="urn:microsoft.com/office/officeart/2005/8/layout/hierarchy3"/>
    <dgm:cxn modelId="{DD6242AE-FD4D-4A17-AB35-07C5B1413DB9}" type="presParOf" srcId="{F0A8652E-5729-4161-8C2A-A426A9EDBC2A}" destId="{EDC6A1D9-0B7D-4A2D-9B45-E1CDC9329F88}" srcOrd="1" destOrd="0" presId="urn:microsoft.com/office/officeart/2005/8/layout/hierarchy3"/>
    <dgm:cxn modelId="{A0812B27-D7E4-465E-B608-E06FA505417D}" type="presParOf" srcId="{EDC6A1D9-0B7D-4A2D-9B45-E1CDC9329F88}" destId="{683D04DE-4B54-46AE-A75E-A952300EFBD1}" srcOrd="0" destOrd="0" presId="urn:microsoft.com/office/officeart/2005/8/layout/hierarchy3"/>
    <dgm:cxn modelId="{922A8564-3DC9-4EFC-80B2-A9C9775C01ED}" type="presParOf" srcId="{EDC6A1D9-0B7D-4A2D-9B45-E1CDC9329F88}" destId="{1766D119-12F2-4641-B0A8-1A17745B92B6}" srcOrd="1" destOrd="0" presId="urn:microsoft.com/office/officeart/2005/8/layout/hierarchy3"/>
    <dgm:cxn modelId="{FBAD786E-2C32-4DCE-B740-7088C52BAD04}" type="presParOf" srcId="{EDC6A1D9-0B7D-4A2D-9B45-E1CDC9329F88}" destId="{DDBAC030-52E7-4619-9593-974214C9B77D}" srcOrd="2" destOrd="0" presId="urn:microsoft.com/office/officeart/2005/8/layout/hierarchy3"/>
    <dgm:cxn modelId="{F4FB7ACA-3B70-4AE0-9254-84FA528EC8CD}" type="presParOf" srcId="{EDC6A1D9-0B7D-4A2D-9B45-E1CDC9329F88}" destId="{58FF002F-B54F-4E89-BEE1-58BAA2429099}" srcOrd="3" destOrd="0" presId="urn:microsoft.com/office/officeart/2005/8/layout/hierarchy3"/>
    <dgm:cxn modelId="{2461D4EF-A7F6-42AC-9DA1-718CF7F65EB4}" type="presParOf" srcId="{EDC6A1D9-0B7D-4A2D-9B45-E1CDC9329F88}" destId="{60008FAC-B916-4D0B-B495-F74384BBECC7}" srcOrd="4" destOrd="0" presId="urn:microsoft.com/office/officeart/2005/8/layout/hierarchy3"/>
    <dgm:cxn modelId="{B06DAA0C-3360-48B3-8DB4-61EE4F7BF6AB}" type="presParOf" srcId="{EDC6A1D9-0B7D-4A2D-9B45-E1CDC9329F88}" destId="{18AD9C88-BFE6-4636-BAD7-C558288E691B}" srcOrd="5" destOrd="0" presId="urn:microsoft.com/office/officeart/2005/8/layout/hierarchy3"/>
    <dgm:cxn modelId="{41AF61F8-9396-496F-B5DB-5AB7FD96996C}" type="presParOf" srcId="{9F67108F-B67F-4B6D-B3ED-A86C859D5870}" destId="{9A65EC11-DDBE-43CD-ACE1-AB724EE90300}" srcOrd="1" destOrd="0" presId="urn:microsoft.com/office/officeart/2005/8/layout/hierarchy3"/>
    <dgm:cxn modelId="{78DB5F09-ABEE-44ED-BBA5-6FD11C921744}" type="presParOf" srcId="{9A65EC11-DDBE-43CD-ACE1-AB724EE90300}" destId="{96B50700-0E78-419C-AF72-6BE547343B2E}" srcOrd="0" destOrd="0" presId="urn:microsoft.com/office/officeart/2005/8/layout/hierarchy3"/>
    <dgm:cxn modelId="{A7191563-0834-4CE4-A034-549377566BC7}" type="presParOf" srcId="{96B50700-0E78-419C-AF72-6BE547343B2E}" destId="{E0E95526-43A1-411A-B327-38B24D9BE7FF}" srcOrd="0" destOrd="0" presId="urn:microsoft.com/office/officeart/2005/8/layout/hierarchy3"/>
    <dgm:cxn modelId="{4BB4BBAC-6610-4D8B-B361-D73C3EA46195}" type="presParOf" srcId="{96B50700-0E78-419C-AF72-6BE547343B2E}" destId="{9BBAC21C-2D68-4E01-AC31-F33DD0C58DF2}" srcOrd="1" destOrd="0" presId="urn:microsoft.com/office/officeart/2005/8/layout/hierarchy3"/>
    <dgm:cxn modelId="{527A2337-8975-42AA-8DCA-F214B251037E}" type="presParOf" srcId="{9A65EC11-DDBE-43CD-ACE1-AB724EE90300}" destId="{141F65BE-5F0A-46E2-AEF8-5A442F62F7C4}" srcOrd="1" destOrd="0" presId="urn:microsoft.com/office/officeart/2005/8/layout/hierarchy3"/>
    <dgm:cxn modelId="{244DFB54-ED31-4E3D-A588-767CEB59CD11}" type="presParOf" srcId="{141F65BE-5F0A-46E2-AEF8-5A442F62F7C4}" destId="{8820F35D-2D21-4C00-BB43-C1E90B0966E8}" srcOrd="0" destOrd="0" presId="urn:microsoft.com/office/officeart/2005/8/layout/hierarchy3"/>
    <dgm:cxn modelId="{8A06363B-EE47-4643-8BF5-60232D61D6DA}" type="presParOf" srcId="{141F65BE-5F0A-46E2-AEF8-5A442F62F7C4}" destId="{230AFFCD-A213-4C43-A1FA-210DB6E3E2CA}" srcOrd="1" destOrd="0" presId="urn:microsoft.com/office/officeart/2005/8/layout/hierarchy3"/>
    <dgm:cxn modelId="{4F4E92E9-D6CE-45AB-8F99-7881C78AF3C8}" type="presParOf" srcId="{141F65BE-5F0A-46E2-AEF8-5A442F62F7C4}" destId="{D5BB4D47-C4F0-4705-A2F2-0B689610E056}" srcOrd="2" destOrd="0" presId="urn:microsoft.com/office/officeart/2005/8/layout/hierarchy3"/>
    <dgm:cxn modelId="{1810EF54-10F3-4929-8BC5-177EF270BDE4}" type="presParOf" srcId="{141F65BE-5F0A-46E2-AEF8-5A442F62F7C4}" destId="{D3CA3EA2-28C0-4CC0-B140-9ECFA4C9A2A4}" srcOrd="3" destOrd="0" presId="urn:microsoft.com/office/officeart/2005/8/layout/hierarchy3"/>
    <dgm:cxn modelId="{47BE45F0-16F4-40C3-A603-C73306962C54}" type="presParOf" srcId="{141F65BE-5F0A-46E2-AEF8-5A442F62F7C4}" destId="{13D1B683-1855-420D-A678-880DFDA26D4E}" srcOrd="4" destOrd="0" presId="urn:microsoft.com/office/officeart/2005/8/layout/hierarchy3"/>
    <dgm:cxn modelId="{CD5D90DF-F493-4EA8-AA6A-B55D76508477}" type="presParOf" srcId="{141F65BE-5F0A-46E2-AEF8-5A442F62F7C4}" destId="{DD81BB87-5B47-459B-BE1C-F4934AC91A99}" srcOrd="5" destOrd="0" presId="urn:microsoft.com/office/officeart/2005/8/layout/hierarchy3"/>
    <dgm:cxn modelId="{61980537-61D6-4FB1-A4E1-B7470C6F595D}" type="presParOf" srcId="{141F65BE-5F0A-46E2-AEF8-5A442F62F7C4}" destId="{6A9B2D15-B40C-4A8E-B70D-AB76F599394B}" srcOrd="6" destOrd="0" presId="urn:microsoft.com/office/officeart/2005/8/layout/hierarchy3"/>
    <dgm:cxn modelId="{5515D2FF-9937-4D6E-A8D8-B01AEF99D178}" type="presParOf" srcId="{141F65BE-5F0A-46E2-AEF8-5A442F62F7C4}" destId="{3459F47A-7A7C-4B75-9795-7FD334913873}" srcOrd="7" destOrd="0" presId="urn:microsoft.com/office/officeart/2005/8/layout/hierarchy3"/>
    <dgm:cxn modelId="{41465D47-DC5A-447E-A059-67035B3EE623}" type="presParOf" srcId="{9F67108F-B67F-4B6D-B3ED-A86C859D5870}" destId="{6B957336-DD6F-4E2C-92ED-AB6AB4D555D3}" srcOrd="2" destOrd="0" presId="urn:microsoft.com/office/officeart/2005/8/layout/hierarchy3"/>
    <dgm:cxn modelId="{44106842-05AA-4090-B8B0-DFC256C4BD76}" type="presParOf" srcId="{6B957336-DD6F-4E2C-92ED-AB6AB4D555D3}" destId="{D510C55F-EF87-4B78-B02C-3E2CA0955D12}" srcOrd="0" destOrd="0" presId="urn:microsoft.com/office/officeart/2005/8/layout/hierarchy3"/>
    <dgm:cxn modelId="{589F76D2-6249-41C1-89A8-F512FA743C49}" type="presParOf" srcId="{D510C55F-EF87-4B78-B02C-3E2CA0955D12}" destId="{C774560A-0F6E-4793-9062-532032C3BFB3}" srcOrd="0" destOrd="0" presId="urn:microsoft.com/office/officeart/2005/8/layout/hierarchy3"/>
    <dgm:cxn modelId="{8072FFB5-24A6-413D-9559-C090A8515DD0}" type="presParOf" srcId="{D510C55F-EF87-4B78-B02C-3E2CA0955D12}" destId="{2A4EA494-FEEC-4577-BD9A-5C78EC8CD137}" srcOrd="1" destOrd="0" presId="urn:microsoft.com/office/officeart/2005/8/layout/hierarchy3"/>
    <dgm:cxn modelId="{E065EFF8-E4B3-452C-B9BB-5DDB8E24B046}" type="presParOf" srcId="{6B957336-DD6F-4E2C-92ED-AB6AB4D555D3}" destId="{EB9F2359-0EE1-494D-BD2D-B26689EB7898}" srcOrd="1" destOrd="0" presId="urn:microsoft.com/office/officeart/2005/8/layout/hierarchy3"/>
    <dgm:cxn modelId="{7A270B7C-A5DF-4131-B507-3EDB607EB4B3}" type="presParOf" srcId="{EB9F2359-0EE1-494D-BD2D-B26689EB7898}" destId="{EAFABB4F-2B7E-4A1E-A196-0287D49D839B}" srcOrd="0" destOrd="0" presId="urn:microsoft.com/office/officeart/2005/8/layout/hierarchy3"/>
    <dgm:cxn modelId="{7FEF6EC9-8F77-4DBC-A194-CFC1A63AB5CE}" type="presParOf" srcId="{EB9F2359-0EE1-494D-BD2D-B26689EB7898}" destId="{17BDC749-71E3-4017-8123-817DF907CDB0}" srcOrd="1" destOrd="0" presId="urn:microsoft.com/office/officeart/2005/8/layout/hierarchy3"/>
    <dgm:cxn modelId="{4A92A243-6B61-496C-887C-04D812B5F84B}" type="presParOf" srcId="{EB9F2359-0EE1-494D-BD2D-B26689EB7898}" destId="{ACD77D92-6182-4FCA-8EEE-A66D6AD1501B}" srcOrd="2" destOrd="0" presId="urn:microsoft.com/office/officeart/2005/8/layout/hierarchy3"/>
    <dgm:cxn modelId="{2ADFED62-F671-41D9-96D5-35C98C3A3723}" type="presParOf" srcId="{EB9F2359-0EE1-494D-BD2D-B26689EB7898}" destId="{CAB3DBFB-9CCB-448D-A8E2-0E846E7284BA}" srcOrd="3" destOrd="0" presId="urn:microsoft.com/office/officeart/2005/8/layout/hierarchy3"/>
    <dgm:cxn modelId="{27872E41-06ED-4975-9C5D-711B693130F0}" type="presParOf" srcId="{EB9F2359-0EE1-494D-BD2D-B26689EB7898}" destId="{2F7B059A-B88A-4827-9F43-A1767ECB35E6}" srcOrd="4" destOrd="0" presId="urn:microsoft.com/office/officeart/2005/8/layout/hierarchy3"/>
    <dgm:cxn modelId="{8D65AF4C-A0EA-4D33-9E77-EAC7764C7BCF}" type="presParOf" srcId="{EB9F2359-0EE1-494D-BD2D-B26689EB7898}" destId="{ABAB130D-D9B1-4766-A42A-29C00D17EDC1}" srcOrd="5" destOrd="0" presId="urn:microsoft.com/office/officeart/2005/8/layout/hierarchy3"/>
    <dgm:cxn modelId="{B70021B4-8E72-43E3-B177-3A5B7371B2EE}" type="presParOf" srcId="{EB9F2359-0EE1-494D-BD2D-B26689EB7898}" destId="{C862516C-CE9F-427C-A4F0-62B46720CC32}" srcOrd="6" destOrd="0" presId="urn:microsoft.com/office/officeart/2005/8/layout/hierarchy3"/>
    <dgm:cxn modelId="{11C54479-6868-447F-8093-4ADBFD0BA241}" type="presParOf" srcId="{EB9F2359-0EE1-494D-BD2D-B26689EB7898}" destId="{E8DF6375-7D6C-4AE3-9825-B305A4585235}" srcOrd="7" destOrd="0" presId="urn:microsoft.com/office/officeart/2005/8/layout/hierarchy3"/>
    <dgm:cxn modelId="{A8330E06-3EF8-4E98-BEFB-93674B3CE6C6}" type="presParOf" srcId="{9F67108F-B67F-4B6D-B3ED-A86C859D5870}" destId="{9780771E-EFF1-4B6B-A09A-5550179609DE}" srcOrd="3" destOrd="0" presId="urn:microsoft.com/office/officeart/2005/8/layout/hierarchy3"/>
    <dgm:cxn modelId="{44F02BA6-5144-441D-A6E2-1D52B2CF2877}" type="presParOf" srcId="{9780771E-EFF1-4B6B-A09A-5550179609DE}" destId="{A2A52F75-5BF0-4DDD-BC77-681A78E42485}" srcOrd="0" destOrd="0" presId="urn:microsoft.com/office/officeart/2005/8/layout/hierarchy3"/>
    <dgm:cxn modelId="{C473B1DE-991A-43FA-8024-2EDF8B09B046}" type="presParOf" srcId="{A2A52F75-5BF0-4DDD-BC77-681A78E42485}" destId="{E91304F8-D53D-451B-8082-9B6CDE84ABE8}" srcOrd="0" destOrd="0" presId="urn:microsoft.com/office/officeart/2005/8/layout/hierarchy3"/>
    <dgm:cxn modelId="{D6B286DD-763D-4895-B0D6-877F65BF8D54}" type="presParOf" srcId="{A2A52F75-5BF0-4DDD-BC77-681A78E42485}" destId="{14B87EAB-DF77-47DA-B533-62E1C2CA1E4B}" srcOrd="1" destOrd="0" presId="urn:microsoft.com/office/officeart/2005/8/layout/hierarchy3"/>
    <dgm:cxn modelId="{8B05530A-A1C1-4BB0-85B9-FF094E8BA4F9}" type="presParOf" srcId="{9780771E-EFF1-4B6B-A09A-5550179609DE}" destId="{608E76B3-0625-44CB-8B1D-9BC34865B28D}" srcOrd="1" destOrd="0" presId="urn:microsoft.com/office/officeart/2005/8/layout/hierarchy3"/>
    <dgm:cxn modelId="{6AD13E27-FD14-431D-A037-7D1B073C6C20}" type="presParOf" srcId="{608E76B3-0625-44CB-8B1D-9BC34865B28D}" destId="{3FC1F43B-7699-4DFB-AEBF-D5802299F12E}" srcOrd="0" destOrd="0" presId="urn:microsoft.com/office/officeart/2005/8/layout/hierarchy3"/>
    <dgm:cxn modelId="{D7634A6A-86CC-4BEE-A8A4-C88946A1369A}" type="presParOf" srcId="{608E76B3-0625-44CB-8B1D-9BC34865B28D}" destId="{9886FA5E-2543-4056-B0D1-D3C17BA5CCAE}" srcOrd="1" destOrd="0" presId="urn:microsoft.com/office/officeart/2005/8/layout/hierarchy3"/>
    <dgm:cxn modelId="{156E0130-0E7B-446C-A291-EE9D0ED2AF93}" type="presParOf" srcId="{608E76B3-0625-44CB-8B1D-9BC34865B28D}" destId="{D995C702-B9CE-41EA-8A36-56012DBBBD16}" srcOrd="2" destOrd="0" presId="urn:microsoft.com/office/officeart/2005/8/layout/hierarchy3"/>
    <dgm:cxn modelId="{855412B5-41AB-495C-B7C1-D657B4A3B9B4}" type="presParOf" srcId="{608E76B3-0625-44CB-8B1D-9BC34865B28D}" destId="{E727DC0F-359D-46EC-BB3D-E6F4CAEE82EB}" srcOrd="3" destOrd="0" presId="urn:microsoft.com/office/officeart/2005/8/layout/hierarchy3"/>
    <dgm:cxn modelId="{D56E5C75-7A26-4A90-A622-5B0B3D4F6503}" type="presParOf" srcId="{608E76B3-0625-44CB-8B1D-9BC34865B28D}" destId="{6252FF0D-0222-43E2-B30E-F866EC760350}" srcOrd="4" destOrd="0" presId="urn:microsoft.com/office/officeart/2005/8/layout/hierarchy3"/>
    <dgm:cxn modelId="{5F581074-5891-4868-8643-510BE0B7C873}" type="presParOf" srcId="{608E76B3-0625-44CB-8B1D-9BC34865B28D}" destId="{103D936E-407F-4BCA-9A7C-3BCA33226623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167F23-00F2-4347-9F1C-08D89ADE6534}">
      <dsp:nvSpPr>
        <dsp:cNvPr id="0" name=""/>
        <dsp:cNvSpPr/>
      </dsp:nvSpPr>
      <dsp:spPr>
        <a:xfrm>
          <a:off x="0" y="0"/>
          <a:ext cx="4389120" cy="70408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Implement Web service</a:t>
          </a:r>
        </a:p>
      </dsp:txBody>
      <dsp:txXfrm>
        <a:off x="20622" y="20622"/>
        <a:ext cx="3569858" cy="662844"/>
      </dsp:txXfrm>
    </dsp:sp>
    <dsp:sp modelId="{6879999B-9DA3-45A6-88B1-9469F4F0A7C1}">
      <dsp:nvSpPr>
        <dsp:cNvPr id="0" name=""/>
        <dsp:cNvSpPr/>
      </dsp:nvSpPr>
      <dsp:spPr>
        <a:xfrm>
          <a:off x="367588" y="832104"/>
          <a:ext cx="4389120" cy="704088"/>
        </a:xfrm>
        <a:prstGeom prst="roundRect">
          <a:avLst>
            <a:gd name="adj" fmla="val 10000"/>
          </a:avLst>
        </a:prstGeom>
        <a:solidFill>
          <a:schemeClr val="accent5">
            <a:hueOff val="-1032173"/>
            <a:satOff val="10348"/>
            <a:lumOff val="-719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SzPts val="1200"/>
            <a:buFont typeface="Times New Roman" panose="02020603050405020304" pitchFamily="18" charset="0"/>
            <a:buNone/>
          </a:pPr>
          <a:r>
            <a:rPr lang="en-US" sz="1800" kern="1200"/>
            <a:t>Add the application to docker container</a:t>
          </a:r>
        </a:p>
      </dsp:txBody>
      <dsp:txXfrm>
        <a:off x="388210" y="852726"/>
        <a:ext cx="3522630" cy="662844"/>
      </dsp:txXfrm>
    </dsp:sp>
    <dsp:sp modelId="{109424AE-D009-4753-B303-F9DED240C233}">
      <dsp:nvSpPr>
        <dsp:cNvPr id="0" name=""/>
        <dsp:cNvSpPr/>
      </dsp:nvSpPr>
      <dsp:spPr>
        <a:xfrm>
          <a:off x="729691" y="1664208"/>
          <a:ext cx="4389120" cy="704088"/>
        </a:xfrm>
        <a:prstGeom prst="roundRect">
          <a:avLst>
            <a:gd name="adj" fmla="val 10000"/>
          </a:avLst>
        </a:prstGeom>
        <a:solidFill>
          <a:schemeClr val="accent5">
            <a:hueOff val="-2064345"/>
            <a:satOff val="20696"/>
            <a:lumOff val="-143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Deploy the container on Kubernetes</a:t>
          </a:r>
        </a:p>
      </dsp:txBody>
      <dsp:txXfrm>
        <a:off x="750313" y="1684830"/>
        <a:ext cx="3528116" cy="662844"/>
      </dsp:txXfrm>
    </dsp:sp>
    <dsp:sp modelId="{38FB9622-4637-4105-B07A-DEEEAC9246E9}">
      <dsp:nvSpPr>
        <dsp:cNvPr id="0" name=""/>
        <dsp:cNvSpPr/>
      </dsp:nvSpPr>
      <dsp:spPr>
        <a:xfrm>
          <a:off x="1097279" y="2496312"/>
          <a:ext cx="4389120" cy="704088"/>
        </a:xfrm>
        <a:prstGeom prst="roundRect">
          <a:avLst>
            <a:gd name="adj" fmla="val 10000"/>
          </a:avLst>
        </a:prstGeom>
        <a:solidFill>
          <a:schemeClr val="accent5">
            <a:hueOff val="-3096518"/>
            <a:satOff val="31044"/>
            <a:lumOff val="-2156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Automate build and deploy using Github</a:t>
          </a:r>
        </a:p>
      </dsp:txBody>
      <dsp:txXfrm>
        <a:off x="1117901" y="2516934"/>
        <a:ext cx="3522630" cy="662844"/>
      </dsp:txXfrm>
    </dsp:sp>
    <dsp:sp modelId="{F84A18C4-3C75-4852-8CBC-E2585498BF0B}">
      <dsp:nvSpPr>
        <dsp:cNvPr id="0" name=""/>
        <dsp:cNvSpPr/>
      </dsp:nvSpPr>
      <dsp:spPr>
        <a:xfrm>
          <a:off x="3931462" y="539267"/>
          <a:ext cx="457657" cy="457657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>
        <a:off x="4034435" y="539267"/>
        <a:ext cx="251711" cy="344387"/>
      </dsp:txXfrm>
    </dsp:sp>
    <dsp:sp modelId="{036F6A11-9874-4259-8A74-CBD4EBA475F0}">
      <dsp:nvSpPr>
        <dsp:cNvPr id="0" name=""/>
        <dsp:cNvSpPr/>
      </dsp:nvSpPr>
      <dsp:spPr>
        <a:xfrm>
          <a:off x="4299051" y="1371371"/>
          <a:ext cx="457657" cy="457657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1816360"/>
            <a:satOff val="-1683"/>
            <a:lumOff val="-155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>
        <a:off x="4402024" y="1371371"/>
        <a:ext cx="251711" cy="344387"/>
      </dsp:txXfrm>
    </dsp:sp>
    <dsp:sp modelId="{8109D262-4709-4F67-8134-8B39D4ABBC4F}">
      <dsp:nvSpPr>
        <dsp:cNvPr id="0" name=""/>
        <dsp:cNvSpPr/>
      </dsp:nvSpPr>
      <dsp:spPr>
        <a:xfrm>
          <a:off x="4661154" y="2203475"/>
          <a:ext cx="457657" cy="457657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-3632719"/>
            <a:satOff val="-3365"/>
            <a:lumOff val="-310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0" kern="1200"/>
        </a:p>
      </dsp:txBody>
      <dsp:txXfrm>
        <a:off x="4764127" y="2203475"/>
        <a:ext cx="251711" cy="3443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BE22E5-E450-4873-A7E4-E9EEC6EFDBDC}">
      <dsp:nvSpPr>
        <dsp:cNvPr id="0" name=""/>
        <dsp:cNvSpPr/>
      </dsp:nvSpPr>
      <dsp:spPr>
        <a:xfrm>
          <a:off x="858106" y="2144"/>
          <a:ext cx="1085690" cy="5428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Implement Web Service Project</a:t>
          </a:r>
        </a:p>
      </dsp:txBody>
      <dsp:txXfrm>
        <a:off x="874005" y="18043"/>
        <a:ext cx="1053892" cy="511047"/>
      </dsp:txXfrm>
    </dsp:sp>
    <dsp:sp modelId="{683D04DE-4B54-46AE-A75E-A952300EFBD1}">
      <dsp:nvSpPr>
        <dsp:cNvPr id="0" name=""/>
        <dsp:cNvSpPr/>
      </dsp:nvSpPr>
      <dsp:spPr>
        <a:xfrm>
          <a:off x="966675" y="544989"/>
          <a:ext cx="108569" cy="4071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7133"/>
              </a:lnTo>
              <a:lnTo>
                <a:pt x="108569" y="407133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66D119-12F2-4641-B0A8-1A17745B92B6}">
      <dsp:nvSpPr>
        <dsp:cNvPr id="0" name=""/>
        <dsp:cNvSpPr/>
      </dsp:nvSpPr>
      <dsp:spPr>
        <a:xfrm>
          <a:off x="1075244" y="680701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The Web service which exposes on a defined port : 3000</a:t>
          </a:r>
        </a:p>
      </dsp:txBody>
      <dsp:txXfrm>
        <a:off x="1091143" y="696600"/>
        <a:ext cx="836754" cy="511047"/>
      </dsp:txXfrm>
    </dsp:sp>
    <dsp:sp modelId="{DDBAC030-52E7-4619-9593-974214C9B77D}">
      <dsp:nvSpPr>
        <dsp:cNvPr id="0" name=""/>
        <dsp:cNvSpPr/>
      </dsp:nvSpPr>
      <dsp:spPr>
        <a:xfrm>
          <a:off x="966675" y="544989"/>
          <a:ext cx="108569" cy="10856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690"/>
              </a:lnTo>
              <a:lnTo>
                <a:pt x="108569" y="108569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FF002F-B54F-4E89-BEE1-58BAA2429099}">
      <dsp:nvSpPr>
        <dsp:cNvPr id="0" name=""/>
        <dsp:cNvSpPr/>
      </dsp:nvSpPr>
      <dsp:spPr>
        <a:xfrm>
          <a:off x="1075244" y="1359257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Implement the Model, Route and the main server.js files.</a:t>
          </a:r>
        </a:p>
      </dsp:txBody>
      <dsp:txXfrm>
        <a:off x="1091143" y="1375156"/>
        <a:ext cx="836754" cy="511047"/>
      </dsp:txXfrm>
    </dsp:sp>
    <dsp:sp modelId="{60008FAC-B916-4D0B-B495-F74384BBECC7}">
      <dsp:nvSpPr>
        <dsp:cNvPr id="0" name=""/>
        <dsp:cNvSpPr/>
      </dsp:nvSpPr>
      <dsp:spPr>
        <a:xfrm>
          <a:off x="966675" y="544989"/>
          <a:ext cx="108569" cy="1764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64246"/>
              </a:lnTo>
              <a:lnTo>
                <a:pt x="108569" y="1764246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AD9C88-BFE6-4636-BAD7-C558288E691B}">
      <dsp:nvSpPr>
        <dsp:cNvPr id="0" name=""/>
        <dsp:cNvSpPr/>
      </dsp:nvSpPr>
      <dsp:spPr>
        <a:xfrm>
          <a:off x="1075244" y="2037813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Containes HTTP endpoints for major functions in product offer</a:t>
          </a:r>
        </a:p>
      </dsp:txBody>
      <dsp:txXfrm>
        <a:off x="1091143" y="2053712"/>
        <a:ext cx="836754" cy="511047"/>
      </dsp:txXfrm>
    </dsp:sp>
    <dsp:sp modelId="{E0E95526-43A1-411A-B327-38B24D9BE7FF}">
      <dsp:nvSpPr>
        <dsp:cNvPr id="0" name=""/>
        <dsp:cNvSpPr/>
      </dsp:nvSpPr>
      <dsp:spPr>
        <a:xfrm>
          <a:off x="2215218" y="2144"/>
          <a:ext cx="1085690" cy="5428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Add the project to Docker.</a:t>
          </a:r>
        </a:p>
      </dsp:txBody>
      <dsp:txXfrm>
        <a:off x="2231117" y="18043"/>
        <a:ext cx="1053892" cy="511047"/>
      </dsp:txXfrm>
    </dsp:sp>
    <dsp:sp modelId="{8820F35D-2D21-4C00-BB43-C1E90B0966E8}">
      <dsp:nvSpPr>
        <dsp:cNvPr id="0" name=""/>
        <dsp:cNvSpPr/>
      </dsp:nvSpPr>
      <dsp:spPr>
        <a:xfrm>
          <a:off x="2323787" y="544989"/>
          <a:ext cx="108569" cy="4071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7133"/>
              </a:lnTo>
              <a:lnTo>
                <a:pt x="108569" y="407133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0AFFCD-A213-4C43-A1FA-210DB6E3E2CA}">
      <dsp:nvSpPr>
        <dsp:cNvPr id="0" name=""/>
        <dsp:cNvSpPr/>
      </dsp:nvSpPr>
      <dsp:spPr>
        <a:xfrm>
          <a:off x="2432356" y="680701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docker File.</a:t>
          </a:r>
        </a:p>
      </dsp:txBody>
      <dsp:txXfrm>
        <a:off x="2448255" y="696600"/>
        <a:ext cx="836754" cy="511047"/>
      </dsp:txXfrm>
    </dsp:sp>
    <dsp:sp modelId="{D5BB4D47-C4F0-4705-A2F2-0B689610E056}">
      <dsp:nvSpPr>
        <dsp:cNvPr id="0" name=""/>
        <dsp:cNvSpPr/>
      </dsp:nvSpPr>
      <dsp:spPr>
        <a:xfrm>
          <a:off x="2323787" y="544989"/>
          <a:ext cx="108569" cy="10856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690"/>
              </a:lnTo>
              <a:lnTo>
                <a:pt x="108569" y="108569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CA3EA2-28C0-4CC0-B140-9ECFA4C9A2A4}">
      <dsp:nvSpPr>
        <dsp:cNvPr id="0" name=""/>
        <dsp:cNvSpPr/>
      </dsp:nvSpPr>
      <dsp:spPr>
        <a:xfrm>
          <a:off x="2432356" y="1359257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Authenticated with DockerHub.</a:t>
          </a:r>
        </a:p>
      </dsp:txBody>
      <dsp:txXfrm>
        <a:off x="2448255" y="1375156"/>
        <a:ext cx="836754" cy="511047"/>
      </dsp:txXfrm>
    </dsp:sp>
    <dsp:sp modelId="{13D1B683-1855-420D-A678-880DFDA26D4E}">
      <dsp:nvSpPr>
        <dsp:cNvPr id="0" name=""/>
        <dsp:cNvSpPr/>
      </dsp:nvSpPr>
      <dsp:spPr>
        <a:xfrm>
          <a:off x="2323787" y="544989"/>
          <a:ext cx="108569" cy="1764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64246"/>
              </a:lnTo>
              <a:lnTo>
                <a:pt x="108569" y="1764246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81BB87-5B47-459B-BE1C-F4934AC91A99}">
      <dsp:nvSpPr>
        <dsp:cNvPr id="0" name=""/>
        <dsp:cNvSpPr/>
      </dsp:nvSpPr>
      <dsp:spPr>
        <a:xfrm>
          <a:off x="2432356" y="2037813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Built the project on Docker.</a:t>
          </a:r>
        </a:p>
      </dsp:txBody>
      <dsp:txXfrm>
        <a:off x="2448255" y="2053712"/>
        <a:ext cx="836754" cy="511047"/>
      </dsp:txXfrm>
    </dsp:sp>
    <dsp:sp modelId="{6A9B2D15-B40C-4A8E-B70D-AB76F599394B}">
      <dsp:nvSpPr>
        <dsp:cNvPr id="0" name=""/>
        <dsp:cNvSpPr/>
      </dsp:nvSpPr>
      <dsp:spPr>
        <a:xfrm>
          <a:off x="2323787" y="544989"/>
          <a:ext cx="108569" cy="2442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2802"/>
              </a:lnTo>
              <a:lnTo>
                <a:pt x="108569" y="2442802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9F47A-7A7C-4B75-9795-7FD334913873}">
      <dsp:nvSpPr>
        <dsp:cNvPr id="0" name=""/>
        <dsp:cNvSpPr/>
      </dsp:nvSpPr>
      <dsp:spPr>
        <a:xfrm>
          <a:off x="2432356" y="2716370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Run andfinally push to dockerHub. </a:t>
          </a:r>
        </a:p>
      </dsp:txBody>
      <dsp:txXfrm>
        <a:off x="2448255" y="2732269"/>
        <a:ext cx="836754" cy="511047"/>
      </dsp:txXfrm>
    </dsp:sp>
    <dsp:sp modelId="{C774560A-0F6E-4793-9062-532032C3BFB3}">
      <dsp:nvSpPr>
        <dsp:cNvPr id="0" name=""/>
        <dsp:cNvSpPr/>
      </dsp:nvSpPr>
      <dsp:spPr>
        <a:xfrm>
          <a:off x="3572331" y="2144"/>
          <a:ext cx="1085690" cy="5428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Deploy on Kubernetes.</a:t>
          </a:r>
        </a:p>
      </dsp:txBody>
      <dsp:txXfrm>
        <a:off x="3588230" y="18043"/>
        <a:ext cx="1053892" cy="511047"/>
      </dsp:txXfrm>
    </dsp:sp>
    <dsp:sp modelId="{EAFABB4F-2B7E-4A1E-A196-0287D49D839B}">
      <dsp:nvSpPr>
        <dsp:cNvPr id="0" name=""/>
        <dsp:cNvSpPr/>
      </dsp:nvSpPr>
      <dsp:spPr>
        <a:xfrm>
          <a:off x="3680900" y="544989"/>
          <a:ext cx="108569" cy="4071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7133"/>
              </a:lnTo>
              <a:lnTo>
                <a:pt x="108569" y="407133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BDC749-71E3-4017-8123-817DF907CDB0}">
      <dsp:nvSpPr>
        <dsp:cNvPr id="0" name=""/>
        <dsp:cNvSpPr/>
      </dsp:nvSpPr>
      <dsp:spPr>
        <a:xfrm>
          <a:off x="3789469" y="680701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a cluster in Kubernetes.</a:t>
          </a:r>
        </a:p>
      </dsp:txBody>
      <dsp:txXfrm>
        <a:off x="3805368" y="696600"/>
        <a:ext cx="836754" cy="511047"/>
      </dsp:txXfrm>
    </dsp:sp>
    <dsp:sp modelId="{ACD77D92-6182-4FCA-8EEE-A66D6AD1501B}">
      <dsp:nvSpPr>
        <dsp:cNvPr id="0" name=""/>
        <dsp:cNvSpPr/>
      </dsp:nvSpPr>
      <dsp:spPr>
        <a:xfrm>
          <a:off x="3680900" y="544989"/>
          <a:ext cx="108569" cy="10856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690"/>
              </a:lnTo>
              <a:lnTo>
                <a:pt x="108569" y="108569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B3DBFB-9CCB-448D-A8E2-0E846E7284BA}">
      <dsp:nvSpPr>
        <dsp:cNvPr id="0" name=""/>
        <dsp:cNvSpPr/>
      </dsp:nvSpPr>
      <dsp:spPr>
        <a:xfrm>
          <a:off x="3789469" y="1359257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Add the docker image to Kubernetes cluster.</a:t>
          </a:r>
        </a:p>
      </dsp:txBody>
      <dsp:txXfrm>
        <a:off x="3805368" y="1375156"/>
        <a:ext cx="836754" cy="511047"/>
      </dsp:txXfrm>
    </dsp:sp>
    <dsp:sp modelId="{2F7B059A-B88A-4827-9F43-A1767ECB35E6}">
      <dsp:nvSpPr>
        <dsp:cNvPr id="0" name=""/>
        <dsp:cNvSpPr/>
      </dsp:nvSpPr>
      <dsp:spPr>
        <a:xfrm>
          <a:off x="3680900" y="544989"/>
          <a:ext cx="108569" cy="1764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64246"/>
              </a:lnTo>
              <a:lnTo>
                <a:pt x="108569" y="1764246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AB130D-D9B1-4766-A42A-29C00D17EDC1}">
      <dsp:nvSpPr>
        <dsp:cNvPr id="0" name=""/>
        <dsp:cNvSpPr/>
      </dsp:nvSpPr>
      <dsp:spPr>
        <a:xfrm>
          <a:off x="3789469" y="2037813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Add the deployment.yaml to the project.</a:t>
          </a:r>
        </a:p>
      </dsp:txBody>
      <dsp:txXfrm>
        <a:off x="3805368" y="2053712"/>
        <a:ext cx="836754" cy="511047"/>
      </dsp:txXfrm>
    </dsp:sp>
    <dsp:sp modelId="{C862516C-CE9F-427C-A4F0-62B46720CC32}">
      <dsp:nvSpPr>
        <dsp:cNvPr id="0" name=""/>
        <dsp:cNvSpPr/>
      </dsp:nvSpPr>
      <dsp:spPr>
        <a:xfrm>
          <a:off x="3680900" y="544989"/>
          <a:ext cx="108569" cy="2442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2802"/>
              </a:lnTo>
              <a:lnTo>
                <a:pt x="108569" y="2442802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DF6375-7D6C-4AE3-9825-B305A4585235}">
      <dsp:nvSpPr>
        <dsp:cNvPr id="0" name=""/>
        <dsp:cNvSpPr/>
      </dsp:nvSpPr>
      <dsp:spPr>
        <a:xfrm>
          <a:off x="3789469" y="2716370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Add the service.yaml to the project.</a:t>
          </a:r>
        </a:p>
      </dsp:txBody>
      <dsp:txXfrm>
        <a:off x="3805368" y="2732269"/>
        <a:ext cx="836754" cy="511047"/>
      </dsp:txXfrm>
    </dsp:sp>
    <dsp:sp modelId="{E91304F8-D53D-451B-8082-9B6CDE84ABE8}">
      <dsp:nvSpPr>
        <dsp:cNvPr id="0" name=""/>
        <dsp:cNvSpPr/>
      </dsp:nvSpPr>
      <dsp:spPr>
        <a:xfrm>
          <a:off x="4929443" y="2144"/>
          <a:ext cx="1085690" cy="5428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Construct a CICD pipeline.</a:t>
          </a:r>
        </a:p>
      </dsp:txBody>
      <dsp:txXfrm>
        <a:off x="4945342" y="18043"/>
        <a:ext cx="1053892" cy="511047"/>
      </dsp:txXfrm>
    </dsp:sp>
    <dsp:sp modelId="{3FC1F43B-7699-4DFB-AEBF-D5802299F12E}">
      <dsp:nvSpPr>
        <dsp:cNvPr id="0" name=""/>
        <dsp:cNvSpPr/>
      </dsp:nvSpPr>
      <dsp:spPr>
        <a:xfrm>
          <a:off x="5038012" y="544989"/>
          <a:ext cx="108569" cy="4071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7133"/>
              </a:lnTo>
              <a:lnTo>
                <a:pt x="108569" y="407133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86FA5E-2543-4056-B0D1-D3C17BA5CCAE}">
      <dsp:nvSpPr>
        <dsp:cNvPr id="0" name=""/>
        <dsp:cNvSpPr/>
      </dsp:nvSpPr>
      <dsp:spPr>
        <a:xfrm>
          <a:off x="5146581" y="680701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Configure Docker on Github repository.</a:t>
          </a:r>
        </a:p>
      </dsp:txBody>
      <dsp:txXfrm>
        <a:off x="5162480" y="696600"/>
        <a:ext cx="836754" cy="511047"/>
      </dsp:txXfrm>
    </dsp:sp>
    <dsp:sp modelId="{D995C702-B9CE-41EA-8A36-56012DBBBD16}">
      <dsp:nvSpPr>
        <dsp:cNvPr id="0" name=""/>
        <dsp:cNvSpPr/>
      </dsp:nvSpPr>
      <dsp:spPr>
        <a:xfrm>
          <a:off x="5038012" y="544989"/>
          <a:ext cx="108569" cy="10856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690"/>
              </a:lnTo>
              <a:lnTo>
                <a:pt x="108569" y="1085690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27DC0F-359D-46EC-BB3D-E6F4CAEE82EB}">
      <dsp:nvSpPr>
        <dsp:cNvPr id="0" name=""/>
        <dsp:cNvSpPr/>
      </dsp:nvSpPr>
      <dsp:spPr>
        <a:xfrm>
          <a:off x="5146581" y="1359257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a workflow on Github</a:t>
          </a:r>
        </a:p>
      </dsp:txBody>
      <dsp:txXfrm>
        <a:off x="5162480" y="1375156"/>
        <a:ext cx="836754" cy="511047"/>
      </dsp:txXfrm>
    </dsp:sp>
    <dsp:sp modelId="{6252FF0D-0222-43E2-B30E-F866EC760350}">
      <dsp:nvSpPr>
        <dsp:cNvPr id="0" name=""/>
        <dsp:cNvSpPr/>
      </dsp:nvSpPr>
      <dsp:spPr>
        <a:xfrm>
          <a:off x="5038012" y="544989"/>
          <a:ext cx="108569" cy="1764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64246"/>
              </a:lnTo>
              <a:lnTo>
                <a:pt x="108569" y="1764246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3D936E-407F-4BCA-9A7C-3BCA33226623}">
      <dsp:nvSpPr>
        <dsp:cNvPr id="0" name=""/>
        <dsp:cNvSpPr/>
      </dsp:nvSpPr>
      <dsp:spPr>
        <a:xfrm>
          <a:off x="5146581" y="2037813"/>
          <a:ext cx="868552" cy="5428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Automate the docker build and Kubernetes deployment process.</a:t>
          </a:r>
        </a:p>
      </dsp:txBody>
      <dsp:txXfrm>
        <a:off x="5162480" y="2053712"/>
        <a:ext cx="836754" cy="5110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F529F03-8A52-4492-8076-0B2AC7967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{B1873771-8400-4691-B72F-FCFB74923C7C}tf02835058_win32</Template>
  <TotalTime>162</TotalTime>
  <Pages>29</Pages>
  <Words>2736</Words>
  <Characters>15601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Kavindi Gimshani D. P. it19150826</cp:lastModifiedBy>
  <cp:revision>5</cp:revision>
  <dcterms:created xsi:type="dcterms:W3CDTF">2022-05-17T05:34:00Z</dcterms:created>
  <dcterms:modified xsi:type="dcterms:W3CDTF">2022-05-17T08:56:00Z</dcterms:modified>
</cp:coreProperties>
</file>